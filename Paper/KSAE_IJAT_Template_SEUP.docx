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17A" w14:textId="77777777" w:rsidR="00006BF8" w:rsidRPr="00A73187" w:rsidRDefault="00006BF8" w:rsidP="00006BF8">
      <w:pPr>
        <w:pStyle w:val="11"/>
        <w:spacing w:before="567"/>
      </w:pPr>
      <w:r>
        <w:rPr>
          <w:rFonts w:hint="eastAsia"/>
        </w:rPr>
        <w:t>Fusion of Tire Lateral Force Estimation and Sliding Mode Control for Torque Vectoring</w:t>
      </w:r>
    </w:p>
    <w:p w14:paraId="5ABF81E4" w14:textId="77777777" w:rsidR="00006BF8" w:rsidRPr="00EC2A56" w:rsidRDefault="00006BF8" w:rsidP="00006BF8">
      <w:pPr>
        <w:pStyle w:val="Author"/>
        <w:rPr>
          <w:b/>
          <w:vertAlign w:val="superscript"/>
        </w:rPr>
      </w:pPr>
      <w:r>
        <w:rPr>
          <w:rFonts w:hint="eastAsia"/>
        </w:rPr>
        <w:t>Jinmin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r>
        <w:rPr>
          <w:rFonts w:hint="eastAsia"/>
          <w:vertAlign w:val="superscript"/>
        </w:rPr>
        <w:t>2</w:t>
      </w:r>
      <w:r w:rsidRPr="004A72E6">
        <w:rPr>
          <w:rFonts w:hint="eastAsia"/>
          <w:vertAlign w:val="superscript"/>
        </w:rPr>
        <w:t>)*</w:t>
      </w:r>
    </w:p>
    <w:p w14:paraId="7FE6E94E" w14:textId="77777777" w:rsidR="00006BF8" w:rsidRPr="00230736" w:rsidRDefault="00006BF8" w:rsidP="00006BF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5891619A" w14:textId="77777777" w:rsidR="00006BF8" w:rsidRPr="00230736" w:rsidRDefault="00006BF8" w:rsidP="00006BF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5C5A2BFB" w14:textId="77777777" w:rsidR="00006BF8" w:rsidRPr="0063150C" w:rsidRDefault="00006BF8" w:rsidP="00006BF8">
      <w:pPr>
        <w:pStyle w:val="10"/>
        <w:rPr>
          <w:color w:val="006600"/>
        </w:rPr>
      </w:pPr>
      <w:r>
        <w:rPr>
          <w:rFonts w:hint="eastAsia"/>
          <w:i w:val="0"/>
          <w:iCs/>
        </w:rPr>
        <w:t>(</w:t>
      </w:r>
      <w:r>
        <w:rPr>
          <w:rFonts w:hint="eastAsia"/>
        </w:rPr>
        <w:t>Received  date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0A5630A0" w14:textId="77777777" w:rsidR="00006BF8" w:rsidRDefault="00006BF8" w:rsidP="00006BF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here.Type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letter  at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279427F1" w14:textId="77777777" w:rsidR="00006BF8" w:rsidRDefault="00006BF8" w:rsidP="00006BF8">
      <w:pPr>
        <w:pStyle w:val="Abstract"/>
        <w:tabs>
          <w:tab w:val="left" w:pos="6864"/>
        </w:tabs>
      </w:pPr>
      <w:r>
        <w:tab/>
      </w:r>
    </w:p>
    <w:p w14:paraId="79CD1CC4" w14:textId="77777777" w:rsidR="00006BF8" w:rsidRPr="00A57488" w:rsidRDefault="00006BF8" w:rsidP="00006BF8">
      <w:pPr>
        <w:pStyle w:val="KeyWords"/>
        <w:ind w:left="425" w:firstLine="0"/>
        <w:rPr>
          <w:color w:val="0000FF"/>
        </w:rPr>
      </w:pPr>
      <w:r>
        <w:rPr>
          <w:rFonts w:hint="eastAsia"/>
          <w:b/>
        </w:rPr>
        <w:t xml:space="preserve">KEY WORDS </w:t>
      </w:r>
      <w:r>
        <w:rPr>
          <w:rFonts w:hint="eastAsia"/>
        </w:rPr>
        <w:t xml:space="preserve">: Type key words here, Type key words here, Type key words here, Type key words here </w:t>
      </w:r>
    </w:p>
    <w:p w14:paraId="4CD591B3" w14:textId="77777777" w:rsidR="00006BF8" w:rsidRPr="00B33E60" w:rsidRDefault="00006BF8" w:rsidP="00006BF8">
      <w:pPr>
        <w:pStyle w:val="Abstract"/>
        <w:ind w:left="0"/>
        <w:sectPr w:rsidR="00006BF8" w:rsidRPr="00B33E60" w:rsidSect="00006BF8">
          <w:headerReference w:type="default" r:id="rId8"/>
          <w:pgSz w:w="11907" w:h="16840" w:code="9"/>
          <w:pgMar w:top="964" w:right="1134" w:bottom="1701" w:left="1134" w:header="1814" w:footer="0" w:gutter="0"/>
          <w:cols w:space="720"/>
          <w:docGrid w:linePitch="271"/>
        </w:sectPr>
      </w:pPr>
    </w:p>
    <w:p w14:paraId="38435BAA" w14:textId="77777777" w:rsidR="00006BF8" w:rsidRPr="00666AD0" w:rsidRDefault="00006BF8" w:rsidP="00006BF8">
      <w:pPr>
        <w:pStyle w:val="SectionTitle"/>
        <w:spacing w:before="0"/>
        <w:rPr>
          <w:sz w:val="20"/>
        </w:rPr>
      </w:pPr>
      <w:r w:rsidRPr="00666AD0">
        <w:rPr>
          <w:rFonts w:hint="eastAsia"/>
          <w:sz w:val="20"/>
        </w:rPr>
        <w:t xml:space="preserve">nomenclature </w:t>
      </w:r>
    </w:p>
    <w:p w14:paraId="0B206838"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54AEF8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D4F1C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24D2FCC"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62F7549" w14:textId="77777777" w:rsidR="00006BF8" w:rsidRPr="00CD353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 xml:space="preserve">y </w:t>
      </w:r>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5B332A3"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46AA44C5"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D1D2431"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006BF8" w14:paraId="359C7143" w14:textId="77777777" w:rsidTr="00025E05">
        <w:trPr>
          <w:trHeight w:val="725"/>
        </w:trPr>
        <w:tc>
          <w:tcPr>
            <w:tcW w:w="4700" w:type="dxa"/>
          </w:tcPr>
          <w:p w14:paraId="3202317C" w14:textId="77777777" w:rsidR="00006BF8" w:rsidRPr="00B6560D" w:rsidRDefault="00006BF8" w:rsidP="00025E05">
            <w:pPr>
              <w:pStyle w:val="SectionTitle"/>
              <w:spacing w:before="0" w:after="0"/>
              <w:rPr>
                <w:sz w:val="20"/>
              </w:rPr>
            </w:pPr>
            <w:r w:rsidRPr="00666AD0">
              <w:rPr>
                <w:rFonts w:hint="eastAsia"/>
                <w:sz w:val="20"/>
              </w:rPr>
              <w:t>subscripts</w:t>
            </w:r>
          </w:p>
          <w:p w14:paraId="1931390B" w14:textId="77777777" w:rsidR="00006BF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10660A0E" w14:textId="77777777" w:rsidR="00006BF8" w:rsidRPr="003B7E1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006BF8" w14:paraId="3A9E9000" w14:textId="77777777" w:rsidTr="00025E05">
        <w:trPr>
          <w:trHeight w:val="50"/>
        </w:trPr>
        <w:tc>
          <w:tcPr>
            <w:tcW w:w="4700" w:type="dxa"/>
          </w:tcPr>
          <w:p w14:paraId="4DB1D754" w14:textId="77777777" w:rsidR="00006BF8" w:rsidRPr="00E35E1E" w:rsidRDefault="00006BF8" w:rsidP="00025E05">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70072BB6"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5E24CB8B" w14:textId="77777777" w:rsidR="00006BF8" w:rsidRPr="00175C0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effective radius of tire, m</w:t>
      </w:r>
    </w:p>
    <w:p w14:paraId="44A17906" w14:textId="77777777" w:rsidR="00006BF8" w:rsidRPr="006D00C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01ACB9BE"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5A5E6A57"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73226DE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0ADF807B" w14:textId="77777777" w:rsidR="00006BF8" w:rsidRPr="008F751E"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B50937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1D3669EB" w14:textId="77777777" w:rsidR="00006BF8" w:rsidRPr="00487804"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4B8A117F" w14:textId="77777777" w:rsidR="00006BF8" w:rsidRDefault="00006BF8" w:rsidP="00006BF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ACE06A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1CE24CD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road friction coefficient, -</w:t>
      </w:r>
    </w:p>
    <w:p w14:paraId="30AAF74D" w14:textId="77777777" w:rsidR="00006BF8" w:rsidRPr="008F15E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9DE0FFA" w14:textId="77777777" w:rsidR="00006BF8" w:rsidRPr="00666AD0" w:rsidRDefault="00006BF8" w:rsidP="00006BF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4717BCD7" w14:textId="77777777" w:rsidR="00006BF8" w:rsidRDefault="00006BF8" w:rsidP="00006BF8">
      <w:pPr>
        <w:pStyle w:val="Body"/>
        <w:ind w:firstLine="0"/>
      </w:pPr>
      <w:r>
        <w:t xml:space="preserve">The manuscript elements have been formatted for you through the “styles” capability of the software. To use the styles, select the text you wish to apply a style to, then, </w:t>
      </w:r>
    </w:p>
    <w:p w14:paraId="74B467D5" w14:textId="77777777" w:rsidR="00006BF8" w:rsidRPr="00666AD0" w:rsidRDefault="00006BF8" w:rsidP="00006BF8">
      <w:pPr>
        <w:pStyle w:val="SectionTitle"/>
        <w:spacing w:line="240" w:lineRule="auto"/>
        <w:rPr>
          <w:caps w:val="0"/>
          <w:sz w:val="20"/>
        </w:rPr>
      </w:pPr>
      <w:r w:rsidRPr="00666AD0">
        <w:rPr>
          <w:sz w:val="20"/>
        </w:rPr>
        <w:lastRenderedPageBreak/>
        <w:t xml:space="preserve">2. </w:t>
      </w:r>
      <w:r>
        <w:rPr>
          <w:rFonts w:hint="eastAsia"/>
          <w:sz w:val="20"/>
        </w:rPr>
        <w:t>Estimation of Lateral tire force</w:t>
      </w:r>
    </w:p>
    <w:p w14:paraId="48004D84" w14:textId="7D1615C3" w:rsidR="00006BF8" w:rsidRDefault="00006BF8" w:rsidP="00006BF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rsidR="00051ACB">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4EAA9399" w14:textId="0CB121FD" w:rsidR="00006BF8" w:rsidRDefault="00006BF8" w:rsidP="00006BF8">
      <w:pPr>
        <w:pStyle w:val="Body"/>
        <w:ind w:firstLineChars="100" w:firstLine="200"/>
      </w:pPr>
      <w:r>
        <w:rPr>
          <w:rFonts w:hint="eastAsia"/>
        </w:rPr>
        <w:t xml:space="preserve">To address this, an offline optimization approach is utilized to </w:t>
      </w:r>
      <w:r w:rsidR="00051ACB">
        <w:t>modify</w:t>
      </w:r>
      <w:r>
        <w:rPr>
          <w:rFonts w:hint="eastAsia"/>
        </w:rPr>
        <w:t xml:space="preserve"> cornering stiffness, allowing it to more </w:t>
      </w:r>
      <w:r w:rsidR="00051ACB">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w:t>
      </w:r>
      <w:r w:rsidR="00BC0DB1">
        <w:rPr>
          <w:rFonts w:hint="eastAsia"/>
        </w:rPr>
        <w:t xml:space="preserve"> </w:t>
      </w:r>
      <w:r w:rsidR="00BC0DB1">
        <w:rPr>
          <w:rFonts w:hint="eastAsia"/>
          <w:szCs w:val="18"/>
        </w:rPr>
        <w:t xml:space="preserve">(Doumiati </w:t>
      </w:r>
      <w:r w:rsidR="00BC0DB1" w:rsidRPr="00301996">
        <w:rPr>
          <w:rFonts w:hint="eastAsia"/>
          <w:i/>
          <w:iCs/>
          <w:szCs w:val="18"/>
        </w:rPr>
        <w:t>et al.</w:t>
      </w:r>
      <w:r w:rsidR="00BC0DB1">
        <w:rPr>
          <w:rFonts w:hint="eastAsia"/>
          <w:szCs w:val="18"/>
        </w:rPr>
        <w:t>, 201</w:t>
      </w:r>
      <w:r w:rsidR="00900A4A">
        <w:rPr>
          <w:rFonts w:hint="eastAsia"/>
          <w:szCs w:val="18"/>
        </w:rPr>
        <w:t>1</w:t>
      </w:r>
      <w:r w:rsidR="00AC419B">
        <w:rPr>
          <w:rFonts w:hint="eastAsia"/>
          <w:szCs w:val="18"/>
        </w:rPr>
        <w:t xml:space="preserve">; Lee </w:t>
      </w:r>
      <w:r w:rsidR="00AC419B" w:rsidRPr="00AC419B">
        <w:rPr>
          <w:rFonts w:hint="eastAsia"/>
          <w:i/>
          <w:iCs/>
          <w:szCs w:val="18"/>
        </w:rPr>
        <w:t>et al</w:t>
      </w:r>
      <w:r w:rsidR="00AC419B">
        <w:rPr>
          <w:rFonts w:hint="eastAsia"/>
          <w:szCs w:val="18"/>
        </w:rPr>
        <w:t>., 2018</w:t>
      </w:r>
      <w:r w:rsidR="00BC0DB1">
        <w:rPr>
          <w:rFonts w:hint="eastAsia"/>
          <w:szCs w:val="18"/>
        </w:rPr>
        <w:t>)</w:t>
      </w:r>
      <w:r>
        <w:rPr>
          <w:rFonts w:hint="eastAsia"/>
        </w:rPr>
        <w:t xml:space="preserve">: </w:t>
      </w:r>
    </w:p>
    <w:p w14:paraId="00ED3BD6" w14:textId="77777777" w:rsidR="00006BF8" w:rsidRPr="002915CC"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873A382" w14:textId="77777777" w:rsidTr="00025E05">
        <w:tc>
          <w:tcPr>
            <w:tcW w:w="4361" w:type="dxa"/>
            <w:shd w:val="clear" w:color="auto" w:fill="auto"/>
          </w:tcPr>
          <w:p w14:paraId="281D3FC2" w14:textId="77777777" w:rsidR="00006BF8" w:rsidRDefault="00006BF8" w:rsidP="00025E05">
            <w:pPr>
              <w:pStyle w:val="Body"/>
              <w:ind w:firstLine="0"/>
            </w:pPr>
            <w:r w:rsidRPr="005364D7">
              <w:rPr>
                <w:position w:val="-48"/>
              </w:rPr>
              <w:object w:dxaOrig="3820" w:dyaOrig="1219" w14:anchorId="28FDFA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61pt" o:ole="">
                  <v:imagedata r:id="rId10" o:title=""/>
                </v:shape>
                <o:OLEObject Type="Embed" ProgID="Equation.DSMT4" ShapeID="_x0000_i1025" DrawAspect="Content" ObjectID="_1786804699" r:id="rId11"/>
              </w:object>
            </w:r>
          </w:p>
        </w:tc>
        <w:tc>
          <w:tcPr>
            <w:tcW w:w="514" w:type="dxa"/>
            <w:shd w:val="clear" w:color="auto" w:fill="auto"/>
            <w:vAlign w:val="center"/>
          </w:tcPr>
          <w:p w14:paraId="0523C61B" w14:textId="77777777" w:rsidR="00006BF8" w:rsidRDefault="00006BF8" w:rsidP="00025E05">
            <w:pPr>
              <w:pStyle w:val="Body"/>
              <w:ind w:firstLine="0"/>
              <w:jc w:val="right"/>
            </w:pPr>
            <w:r>
              <w:rPr>
                <w:rFonts w:hint="eastAsia"/>
              </w:rPr>
              <w:t>(1)</w:t>
            </w:r>
          </w:p>
        </w:tc>
      </w:tr>
      <w:tr w:rsidR="00006BF8" w14:paraId="709353A0" w14:textId="77777777" w:rsidTr="00025E05">
        <w:tc>
          <w:tcPr>
            <w:tcW w:w="4361" w:type="dxa"/>
            <w:shd w:val="clear" w:color="auto" w:fill="auto"/>
          </w:tcPr>
          <w:p w14:paraId="17547C12" w14:textId="77777777" w:rsidR="00006BF8" w:rsidRPr="001E60A7" w:rsidRDefault="00006BF8" w:rsidP="00025E05">
            <w:pPr>
              <w:pStyle w:val="Body"/>
              <w:ind w:firstLine="0"/>
            </w:pPr>
            <w:r w:rsidRPr="00E97C17">
              <w:rPr>
                <w:position w:val="-46"/>
              </w:rPr>
              <w:object w:dxaOrig="3900" w:dyaOrig="1200" w14:anchorId="32886845">
                <v:shape id="_x0000_i1026" type="#_x0000_t75" style="width:195.5pt;height:60.5pt" o:ole="">
                  <v:imagedata r:id="rId12" o:title=""/>
                </v:shape>
                <o:OLEObject Type="Embed" ProgID="Equation.DSMT4" ShapeID="_x0000_i1026" DrawAspect="Content" ObjectID="_1786804700" r:id="rId13"/>
              </w:object>
            </w:r>
          </w:p>
        </w:tc>
        <w:tc>
          <w:tcPr>
            <w:tcW w:w="514" w:type="dxa"/>
            <w:shd w:val="clear" w:color="auto" w:fill="auto"/>
            <w:vAlign w:val="center"/>
          </w:tcPr>
          <w:p w14:paraId="1F28856C" w14:textId="77777777" w:rsidR="00006BF8" w:rsidRDefault="00006BF8" w:rsidP="00025E05">
            <w:pPr>
              <w:pStyle w:val="Body"/>
              <w:ind w:firstLine="0"/>
              <w:jc w:val="right"/>
            </w:pPr>
            <w:r>
              <w:rPr>
                <w:rFonts w:hint="eastAsia"/>
              </w:rPr>
              <w:t>(2)</w:t>
            </w:r>
          </w:p>
        </w:tc>
      </w:tr>
      <w:tr w:rsidR="00006BF8" w14:paraId="2D72E489" w14:textId="77777777" w:rsidTr="00025E05">
        <w:tc>
          <w:tcPr>
            <w:tcW w:w="4361" w:type="dxa"/>
            <w:shd w:val="clear" w:color="auto" w:fill="auto"/>
          </w:tcPr>
          <w:p w14:paraId="5EFC27B2" w14:textId="77777777" w:rsidR="00006BF8" w:rsidRPr="001E60A7" w:rsidRDefault="00006BF8" w:rsidP="00025E05">
            <w:pPr>
              <w:pStyle w:val="Body"/>
              <w:ind w:firstLine="0"/>
            </w:pPr>
            <w:r w:rsidRPr="006F4700">
              <w:rPr>
                <w:position w:val="-78"/>
              </w:rPr>
              <w:object w:dxaOrig="3900" w:dyaOrig="1900" w14:anchorId="3614E979">
                <v:shape id="_x0000_i1027" type="#_x0000_t75" style="width:194pt;height:95pt" o:ole="">
                  <v:imagedata r:id="rId14" o:title=""/>
                </v:shape>
                <o:OLEObject Type="Embed" ProgID="Equation.DSMT4" ShapeID="_x0000_i1027" DrawAspect="Content" ObjectID="_1786804701" r:id="rId15"/>
              </w:object>
            </w:r>
          </w:p>
        </w:tc>
        <w:tc>
          <w:tcPr>
            <w:tcW w:w="514" w:type="dxa"/>
            <w:shd w:val="clear" w:color="auto" w:fill="auto"/>
            <w:vAlign w:val="center"/>
          </w:tcPr>
          <w:p w14:paraId="0A8BBA33" w14:textId="77777777" w:rsidR="00006BF8" w:rsidRDefault="00006BF8" w:rsidP="00025E05">
            <w:pPr>
              <w:pStyle w:val="Body"/>
              <w:ind w:firstLine="0"/>
              <w:jc w:val="right"/>
            </w:pPr>
            <w:r>
              <w:rPr>
                <w:rFonts w:hint="eastAsia"/>
              </w:rPr>
              <w:t>(3)</w:t>
            </w:r>
          </w:p>
        </w:tc>
      </w:tr>
    </w:tbl>
    <w:p w14:paraId="2BB6237A" w14:textId="77777777" w:rsidR="00006BF8" w:rsidRDefault="00006BF8" w:rsidP="00006BF8">
      <w:pPr>
        <w:pStyle w:val="Body"/>
        <w:ind w:firstLine="0"/>
      </w:pPr>
    </w:p>
    <w:p w14:paraId="057BD2A5" w14:textId="77777777" w:rsidR="00006BF8" w:rsidRDefault="00006BF8" w:rsidP="00006BF8">
      <w:pPr>
        <w:pStyle w:val="Body"/>
        <w:ind w:firstLine="0"/>
      </w:pPr>
      <w:r>
        <w:t>wher</w:t>
      </w:r>
      <w:r>
        <w:rPr>
          <w:rFonts w:hint="eastAsia"/>
        </w:rPr>
        <w:t xml:space="preserve">e </w:t>
      </w:r>
      <w:r w:rsidRPr="006C74D3">
        <w:rPr>
          <w:position w:val="-12"/>
        </w:rPr>
        <w:object w:dxaOrig="2780" w:dyaOrig="320" w14:anchorId="5B4D8898">
          <v:shape id="_x0000_i1028" type="#_x0000_t75" style="width:139pt;height:16.5pt" o:ole="">
            <v:imagedata r:id="rId16" o:title=""/>
          </v:shape>
          <o:OLEObject Type="Embed" ProgID="Equation.DSMT4" ShapeID="_x0000_i1028" DrawAspect="Content" ObjectID="_1786804702" r:id="rId17"/>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487E0D8E">
          <v:shape id="_x0000_i1029" type="#_x0000_t75" style="width:16.5pt;height:16.5pt" o:ole="">
            <v:imagedata r:id="rId18" o:title=""/>
          </v:shape>
          <o:OLEObject Type="Embed" ProgID="Equation.DSMT4" ShapeID="_x0000_i1029" DrawAspect="Content" ObjectID="_1786804703" r:id="rId19"/>
        </w:object>
      </w:r>
      <w:r>
        <w:rPr>
          <w:rFonts w:hint="eastAsia"/>
        </w:rPr>
        <w:t xml:space="preserve"> and </w:t>
      </w:r>
      <w:r w:rsidRPr="00A1553F">
        <w:rPr>
          <w:position w:val="-12"/>
        </w:rPr>
        <w:object w:dxaOrig="320" w:dyaOrig="320" w14:anchorId="26DACE5D">
          <v:shape id="_x0000_i1030" type="#_x0000_t75" style="width:16.5pt;height:16.5pt" o:ole="">
            <v:imagedata r:id="rId20" o:title=""/>
          </v:shape>
          <o:OLEObject Type="Embed" ProgID="Equation.DSMT4" ShapeID="_x0000_i1030" DrawAspect="Content" ObjectID="_1786804704" r:id="rId21"/>
        </w:object>
      </w:r>
      <w:r>
        <w:rPr>
          <w:rFonts w:hint="eastAsia"/>
        </w:rPr>
        <w:t xml:space="preserve"> (</w:t>
      </w:r>
      <w:r>
        <w:rPr>
          <w:i/>
          <w:iCs/>
        </w:rPr>
        <w:t>i</w:t>
      </w:r>
      <w:r>
        <w:rPr>
          <w:rFonts w:hint="eastAsia"/>
        </w:rPr>
        <w:t xml:space="preserve"> denotes the axle position) represent the </w:t>
      </w:r>
      <w:r>
        <w:rPr>
          <w:rFonts w:hint="eastAsia"/>
        </w:rPr>
        <w:t xml:space="preserve">longitudinal and lateral forces with the subscript </w:t>
      </w:r>
      <w:r w:rsidRPr="00E94714">
        <w:rPr>
          <w:position w:val="-10"/>
        </w:rPr>
        <w:object w:dxaOrig="1420" w:dyaOrig="300" w14:anchorId="332B8E18">
          <v:shape id="_x0000_i1031" type="#_x0000_t75" style="width:71.5pt;height:15pt" o:ole="">
            <v:imagedata r:id="rId22" o:title=""/>
          </v:shape>
          <o:OLEObject Type="Embed" ProgID="Equation.DSMT4" ShapeID="_x0000_i1031" DrawAspect="Content" ObjectID="_1786804705" r:id="rId23"/>
        </w:object>
      </w:r>
      <w:r>
        <w:rPr>
          <w:rFonts w:hint="eastAsia"/>
        </w:rPr>
        <w:t>.</w:t>
      </w:r>
    </w:p>
    <w:p w14:paraId="7A4CB6D1" w14:textId="77777777" w:rsidR="00006BF8" w:rsidRDefault="00006BF8" w:rsidP="00006BF8">
      <w:pPr>
        <w:pStyle w:val="Body"/>
        <w:ind w:firstLine="0"/>
      </w:pPr>
    </w:p>
    <w:p w14:paraId="6C0E5693" w14:textId="77777777" w:rsidR="00006BF8" w:rsidRDefault="007A3C5C" w:rsidP="00006BF8">
      <w:pPr>
        <w:pStyle w:val="Body"/>
        <w:keepNext/>
        <w:ind w:firstLine="0"/>
        <w:jc w:val="center"/>
      </w:pPr>
      <w:r>
        <w:rPr>
          <w:noProof/>
        </w:rPr>
        <w:pict w14:anchorId="28F6ED10">
          <v:shape id="그림 1" o:spid="_x0000_i1032" type="#_x0000_t75" style="width:116.5pt;height:2in;visibility:visible">
            <v:imagedata r:id="rId24" o:title=""/>
          </v:shape>
        </w:pict>
      </w:r>
    </w:p>
    <w:p w14:paraId="7D1C3FE8" w14:textId="77777777" w:rsidR="00006BF8" w:rsidRPr="004323FF" w:rsidRDefault="00006BF8" w:rsidP="00006BF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p>
    <w:p w14:paraId="3FCCA6E2" w14:textId="77777777" w:rsidR="00006BF8" w:rsidRPr="00021DC4" w:rsidRDefault="00006BF8" w:rsidP="00006BF8">
      <w:pPr>
        <w:pStyle w:val="Body"/>
        <w:ind w:firstLine="0"/>
      </w:pPr>
    </w:p>
    <w:p w14:paraId="292B12D4" w14:textId="3C8A851B" w:rsidR="00006BF8" w:rsidRDefault="00006BF8" w:rsidP="00006BF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rsidR="00051ACB">
        <w:t>forces; this</w:t>
      </w:r>
      <w:r>
        <w:rPr>
          <w:rFonts w:hint="eastAsia"/>
        </w:rPr>
        <w:t xml:space="preserve"> can be calculated as described in Eq. (4).</w:t>
      </w:r>
    </w:p>
    <w:p w14:paraId="747E29FA"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E8BB2CA" w14:textId="77777777" w:rsidTr="00025E05">
        <w:tc>
          <w:tcPr>
            <w:tcW w:w="4361" w:type="dxa"/>
            <w:shd w:val="clear" w:color="auto" w:fill="auto"/>
          </w:tcPr>
          <w:p w14:paraId="271D494B" w14:textId="77777777" w:rsidR="00006BF8" w:rsidRDefault="00006BF8" w:rsidP="00025E05">
            <w:pPr>
              <w:pStyle w:val="Body"/>
              <w:ind w:firstLine="0"/>
            </w:pPr>
            <w:r w:rsidRPr="00A849F7">
              <w:rPr>
                <w:position w:val="-118"/>
              </w:rPr>
              <w:object w:dxaOrig="2200" w:dyaOrig="2460" w14:anchorId="23F13716">
                <v:shape id="_x0000_i1033" type="#_x0000_t75" style="width:110.5pt;height:123.5pt" o:ole="">
                  <v:imagedata r:id="rId25" o:title=""/>
                </v:shape>
                <o:OLEObject Type="Embed" ProgID="Equation.DSMT4" ShapeID="_x0000_i1033" DrawAspect="Content" ObjectID="_1786804706" r:id="rId26"/>
              </w:object>
            </w:r>
          </w:p>
        </w:tc>
        <w:tc>
          <w:tcPr>
            <w:tcW w:w="514" w:type="dxa"/>
            <w:shd w:val="clear" w:color="auto" w:fill="auto"/>
            <w:vAlign w:val="center"/>
          </w:tcPr>
          <w:p w14:paraId="29918442" w14:textId="77777777" w:rsidR="00006BF8" w:rsidRDefault="00006BF8" w:rsidP="00025E05">
            <w:pPr>
              <w:pStyle w:val="Body"/>
              <w:ind w:firstLine="0"/>
              <w:jc w:val="right"/>
            </w:pPr>
            <w:r>
              <w:rPr>
                <w:rFonts w:hint="eastAsia"/>
              </w:rPr>
              <w:t>(4)</w:t>
            </w:r>
          </w:p>
        </w:tc>
      </w:tr>
    </w:tbl>
    <w:p w14:paraId="6056CEEA" w14:textId="77777777" w:rsidR="00006BF8" w:rsidRDefault="00006BF8" w:rsidP="00006BF8">
      <w:pPr>
        <w:pStyle w:val="Body"/>
        <w:ind w:firstLine="0"/>
      </w:pPr>
    </w:p>
    <w:p w14:paraId="7D4CD78C" w14:textId="77777777" w:rsidR="00006BF8" w:rsidRDefault="00006BF8" w:rsidP="00006BF8">
      <w:pPr>
        <w:pStyle w:val="Body"/>
        <w:ind w:firstLine="0"/>
      </w:pPr>
      <w:r>
        <w:rPr>
          <w:rFonts w:hint="eastAsia"/>
        </w:rPr>
        <w:t xml:space="preserve">where </w:t>
      </w:r>
      <w:r w:rsidRPr="00D206AF">
        <w:rPr>
          <w:position w:val="-10"/>
        </w:rPr>
        <w:object w:dxaOrig="660" w:dyaOrig="300" w14:anchorId="77DB0A46">
          <v:shape id="_x0000_i1034" type="#_x0000_t75" style="width:33.5pt;height:15pt" o:ole="">
            <v:imagedata r:id="rId27" o:title=""/>
          </v:shape>
          <o:OLEObject Type="Embed" ProgID="Equation.DSMT4" ShapeID="_x0000_i1034" DrawAspect="Content" ObjectID="_1786804707" r:id="rId28"/>
        </w:object>
      </w:r>
      <w:r>
        <w:rPr>
          <w:rFonts w:hint="eastAsia"/>
        </w:rPr>
        <w:t xml:space="preserve"> denotes the front left wheel steering angle and front right wheel steering angle. </w:t>
      </w:r>
    </w:p>
    <w:p w14:paraId="07F60F52" w14:textId="77777777" w:rsidR="00006BF8" w:rsidRPr="00CC5C7C" w:rsidRDefault="00006BF8" w:rsidP="00006BF8">
      <w:pPr>
        <w:pStyle w:val="Body"/>
        <w:ind w:firstLine="0"/>
      </w:pPr>
    </w:p>
    <w:p w14:paraId="05B68134" w14:textId="77777777" w:rsidR="00006BF8" w:rsidRDefault="00006BF8" w:rsidP="00006BF8">
      <w:pPr>
        <w:pStyle w:val="SubHeading"/>
        <w:ind w:firstLine="0"/>
        <w:rPr>
          <w:sz w:val="20"/>
        </w:rPr>
      </w:pPr>
      <w:r w:rsidRPr="00666AD0">
        <w:rPr>
          <w:rFonts w:hint="eastAsia"/>
          <w:sz w:val="20"/>
        </w:rPr>
        <w:t xml:space="preserve">2.1. </w:t>
      </w:r>
      <w:r>
        <w:rPr>
          <w:rFonts w:hint="eastAsia"/>
          <w:sz w:val="20"/>
        </w:rPr>
        <w:t>Vertical tire force calculation</w:t>
      </w:r>
    </w:p>
    <w:p w14:paraId="45875526" w14:textId="77777777" w:rsidR="00006BF8" w:rsidRDefault="00006BF8" w:rsidP="00006BF8">
      <w:pPr>
        <w:pStyle w:val="SubHeading"/>
        <w:ind w:firstLine="0"/>
        <w:rPr>
          <w:sz w:val="20"/>
        </w:rPr>
      </w:pPr>
    </w:p>
    <w:p w14:paraId="1E38A48F" w14:textId="1E2C267E" w:rsidR="00006BF8" w:rsidRDefault="00006BF8" w:rsidP="00006BF8">
      <w:pPr>
        <w:pStyle w:val="SubHeading"/>
        <w:ind w:firstLine="0"/>
        <w:rPr>
          <w:sz w:val="20"/>
          <w:szCs w:val="18"/>
        </w:rPr>
      </w:pPr>
      <w:r>
        <w:rPr>
          <w:rFonts w:hint="eastAsia"/>
          <w:sz w:val="20"/>
        </w:rPr>
        <w:t>The vertical tire force</w:t>
      </w:r>
      <w:r w:rsidRPr="008550F4">
        <w:rPr>
          <w:position w:val="-10"/>
        </w:rPr>
        <w:object w:dxaOrig="400" w:dyaOrig="300" w14:anchorId="292623FB">
          <v:shape id="_x0000_i1035" type="#_x0000_t75" style="width:20.5pt;height:15pt" o:ole="">
            <v:imagedata r:id="rId29" o:title=""/>
          </v:shape>
          <o:OLEObject Type="Embed" ProgID="Equation.DSMT4" ShapeID="_x0000_i1035" DrawAspect="Content" ObjectID="_1786804708"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73F1419">
          <v:shape id="_x0000_i1036" type="#_x0000_t75" style="width:11.5pt;height:15pt" o:ole="">
            <v:imagedata r:id="rId31" o:title=""/>
          </v:shape>
          <o:OLEObject Type="Embed" ProgID="Equation.DSMT4" ShapeID="_x0000_i1036" DrawAspect="Content" ObjectID="_1786804709"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sidR="00051ACB">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7E0DB592" w14:textId="61DEA0E0" w:rsidR="00006BF8" w:rsidRDefault="00006BF8" w:rsidP="00006BF8">
      <w:pPr>
        <w:pStyle w:val="SubHeading"/>
        <w:ind w:firstLineChars="100" w:firstLine="200"/>
        <w:rPr>
          <w:sz w:val="20"/>
          <w:szCs w:val="18"/>
        </w:rPr>
      </w:pPr>
      <w:r>
        <w:rPr>
          <w:rFonts w:hint="eastAsia"/>
          <w:sz w:val="20"/>
          <w:szCs w:val="18"/>
        </w:rPr>
        <w:t xml:space="preserve">The </w:t>
      </w:r>
      <w:r w:rsidR="00051ACB">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that these have a minimal effect on the overall vertical force calculation. The vertical forces can be simplified and </w:t>
      </w:r>
      <w:r w:rsidR="00051ACB">
        <w:rPr>
          <w:sz w:val="20"/>
          <w:szCs w:val="18"/>
        </w:rPr>
        <w:t>calculated</w:t>
      </w:r>
      <w:r>
        <w:rPr>
          <w:rFonts w:hint="eastAsia"/>
          <w:sz w:val="20"/>
          <w:szCs w:val="18"/>
        </w:rPr>
        <w:t xml:space="preserve"> using the approach outlined in Eq. (5) (Doumiati </w:t>
      </w:r>
      <w:r w:rsidRPr="00301996">
        <w:rPr>
          <w:rFonts w:hint="eastAsia"/>
          <w:i/>
          <w:iCs/>
          <w:sz w:val="20"/>
          <w:szCs w:val="18"/>
        </w:rPr>
        <w:t>et al.</w:t>
      </w:r>
      <w:r>
        <w:rPr>
          <w:rFonts w:hint="eastAsia"/>
          <w:sz w:val="20"/>
          <w:szCs w:val="18"/>
        </w:rPr>
        <w:t>, 201</w:t>
      </w:r>
      <w:r w:rsidR="005329C6">
        <w:rPr>
          <w:rFonts w:hint="eastAsia"/>
          <w:sz w:val="20"/>
          <w:szCs w:val="18"/>
        </w:rPr>
        <w:t>1</w:t>
      </w:r>
      <w:r>
        <w:rPr>
          <w:rFonts w:hint="eastAsia"/>
          <w:sz w:val="20"/>
          <w:szCs w:val="18"/>
        </w:rPr>
        <w:t>)</w:t>
      </w:r>
      <w:r w:rsidR="000F4E35">
        <w:rPr>
          <w:rFonts w:hint="eastAsia"/>
          <w:sz w:val="20"/>
          <w:szCs w:val="18"/>
        </w:rPr>
        <w:t>.</w:t>
      </w:r>
    </w:p>
    <w:p w14:paraId="6EFBA802" w14:textId="77777777" w:rsidR="00006BF8" w:rsidRPr="0094344A" w:rsidRDefault="00006BF8" w:rsidP="00006BF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006BF8" w14:paraId="36E8D64C" w14:textId="77777777" w:rsidTr="00025E05">
        <w:tc>
          <w:tcPr>
            <w:tcW w:w="4361" w:type="dxa"/>
            <w:shd w:val="clear" w:color="auto" w:fill="auto"/>
          </w:tcPr>
          <w:p w14:paraId="47694C3D" w14:textId="77777777" w:rsidR="00006BF8" w:rsidRDefault="00006BF8" w:rsidP="00025E05">
            <w:pPr>
              <w:pStyle w:val="Body"/>
              <w:ind w:firstLine="0"/>
            </w:pPr>
            <w:r w:rsidRPr="00756776">
              <w:rPr>
                <w:position w:val="-104"/>
              </w:rPr>
              <w:object w:dxaOrig="2880" w:dyaOrig="2180" w14:anchorId="09F2DA9A">
                <v:shape id="_x0000_i1037" type="#_x0000_t75" style="width:2in;height:109pt" o:ole="">
                  <v:imagedata r:id="rId33" o:title=""/>
                </v:shape>
                <o:OLEObject Type="Embed" ProgID="Equation.DSMT4" ShapeID="_x0000_i1037" DrawAspect="Content" ObjectID="_1786804710" r:id="rId34"/>
              </w:object>
            </w:r>
          </w:p>
        </w:tc>
        <w:tc>
          <w:tcPr>
            <w:tcW w:w="514" w:type="dxa"/>
            <w:shd w:val="clear" w:color="auto" w:fill="auto"/>
            <w:vAlign w:val="center"/>
          </w:tcPr>
          <w:p w14:paraId="2D9E8F36" w14:textId="77777777" w:rsidR="00006BF8" w:rsidRDefault="00006BF8" w:rsidP="00025E05">
            <w:pPr>
              <w:pStyle w:val="Body"/>
              <w:ind w:firstLine="0"/>
              <w:jc w:val="right"/>
            </w:pPr>
            <w:r>
              <w:rPr>
                <w:rFonts w:hint="eastAsia"/>
              </w:rPr>
              <w:t>(5)</w:t>
            </w:r>
          </w:p>
        </w:tc>
      </w:tr>
    </w:tbl>
    <w:p w14:paraId="1D71E69F" w14:textId="77777777" w:rsidR="00006BF8" w:rsidRDefault="00006BF8" w:rsidP="00006BF8">
      <w:pPr>
        <w:pStyle w:val="Body"/>
        <w:ind w:firstLine="0"/>
      </w:pPr>
    </w:p>
    <w:p w14:paraId="35A92067" w14:textId="5086D35D" w:rsidR="00006BF8" w:rsidRDefault="00006BF8" w:rsidP="00006BF8">
      <w:pPr>
        <w:pStyle w:val="Body"/>
        <w:ind w:firstLine="0"/>
      </w:pPr>
      <w:r>
        <w:rPr>
          <w:rFonts w:hint="eastAsia"/>
        </w:rPr>
        <w:t>w</w:t>
      </w:r>
      <w:r>
        <w:t>her</w:t>
      </w:r>
      <w:r>
        <w:rPr>
          <w:rFonts w:hint="eastAsia"/>
        </w:rPr>
        <w:t>e</w:t>
      </w:r>
      <w:r w:rsidRPr="00CA4CC4">
        <w:rPr>
          <w:position w:val="-12"/>
        </w:rPr>
        <w:object w:dxaOrig="1420" w:dyaOrig="320" w14:anchorId="44B8FF6A">
          <v:shape id="_x0000_i1038" type="#_x0000_t75" style="width:71.5pt;height:16.5pt" o:ole="">
            <v:imagedata r:id="rId35" o:title=""/>
          </v:shape>
          <o:OLEObject Type="Embed" ProgID="Equation.DSMT4" ShapeID="_x0000_i1038" DrawAspect="Content" ObjectID="_1786804711" r:id="rId36"/>
        </w:object>
      </w:r>
      <w:r>
        <w:rPr>
          <w:rFonts w:hint="eastAsia"/>
        </w:rPr>
        <w:t xml:space="preserve"> are the vehicle mass, </w:t>
      </w:r>
      <w:r>
        <w:t>gravitational</w:t>
      </w:r>
      <w:r>
        <w:rPr>
          <w:rFonts w:hint="eastAsia"/>
        </w:rPr>
        <w:t xml:space="preserve"> acceleration, distance </w:t>
      </w:r>
      <w:r w:rsidR="00051ACB">
        <w:rPr>
          <w:rFonts w:hint="eastAsia"/>
        </w:rPr>
        <w:t>f</w:t>
      </w:r>
      <w:r>
        <w:rPr>
          <w:rFonts w:hint="eastAsia"/>
        </w:rPr>
        <w:t xml:space="preserve">rom ground to CG, half of track width, </w:t>
      </w:r>
      <w:r w:rsidR="00051ACB">
        <w:t>wheelbase</w:t>
      </w:r>
      <w:r>
        <w:rPr>
          <w:rFonts w:hint="eastAsia"/>
        </w:rPr>
        <w:t xml:space="preserve"> length, longitudinal acceleration and lateral </w:t>
      </w:r>
      <w:r>
        <w:t>acceleration</w:t>
      </w:r>
      <w:r>
        <w:rPr>
          <w:rFonts w:hint="eastAsia"/>
        </w:rPr>
        <w:t>, respectively.</w:t>
      </w:r>
    </w:p>
    <w:p w14:paraId="344CE390" w14:textId="77777777" w:rsidR="00006BF8" w:rsidRDefault="00006BF8" w:rsidP="00006BF8">
      <w:pPr>
        <w:pStyle w:val="Body"/>
        <w:ind w:firstLine="0"/>
      </w:pPr>
    </w:p>
    <w:p w14:paraId="04C2E47B" w14:textId="77777777" w:rsidR="00006BF8" w:rsidRDefault="00006BF8" w:rsidP="00006BF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43C3FC01" w14:textId="77777777" w:rsidR="00006BF8" w:rsidRDefault="00006BF8" w:rsidP="00006BF8">
      <w:pPr>
        <w:pStyle w:val="Body"/>
        <w:ind w:firstLine="0"/>
      </w:pPr>
    </w:p>
    <w:p w14:paraId="50A78A7A" w14:textId="248454A9" w:rsidR="00006BF8" w:rsidRDefault="00006BF8" w:rsidP="00006BF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r w:rsidR="00B3743C">
        <w:rPr>
          <w:rFonts w:hint="eastAsia"/>
        </w:rPr>
        <w:t xml:space="preserve"> (</w:t>
      </w:r>
      <w:r w:rsidR="0024217B">
        <w:rPr>
          <w:rFonts w:hint="eastAsia"/>
        </w:rPr>
        <w:t xml:space="preserve">Dugoff </w:t>
      </w:r>
      <w:r w:rsidR="0024217B" w:rsidRPr="0024217B">
        <w:rPr>
          <w:rFonts w:hint="eastAsia"/>
          <w:i/>
          <w:iCs/>
        </w:rPr>
        <w:t>et al</w:t>
      </w:r>
      <w:r w:rsidR="0024217B">
        <w:rPr>
          <w:rFonts w:hint="eastAsia"/>
        </w:rPr>
        <w:t>., 1970</w:t>
      </w:r>
      <w:r w:rsidR="00B3743C">
        <w:rPr>
          <w:rFonts w:hint="eastAsia"/>
        </w:rPr>
        <w:t>)</w:t>
      </w:r>
      <w:r>
        <w:rPr>
          <w:rFonts w:hint="eastAsia"/>
        </w:rPr>
        <w:t>.</w:t>
      </w:r>
    </w:p>
    <w:p w14:paraId="46785B8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4A9357AA" w14:textId="77777777" w:rsidTr="00025E05">
        <w:tc>
          <w:tcPr>
            <w:tcW w:w="4343" w:type="dxa"/>
            <w:shd w:val="clear" w:color="auto" w:fill="auto"/>
          </w:tcPr>
          <w:p w14:paraId="125C8238" w14:textId="77777777" w:rsidR="00006BF8" w:rsidRDefault="00006BF8" w:rsidP="00025E05">
            <w:pPr>
              <w:pStyle w:val="Body"/>
              <w:ind w:firstLine="0"/>
            </w:pPr>
            <w:r w:rsidRPr="00CE4BD5">
              <w:rPr>
                <w:position w:val="-90"/>
              </w:rPr>
              <w:object w:dxaOrig="2500" w:dyaOrig="1620" w14:anchorId="082B6B90">
                <v:shape id="_x0000_i1039" type="#_x0000_t75" style="width:125.5pt;height:81.5pt" o:ole="">
                  <v:imagedata r:id="rId37" o:title=""/>
                </v:shape>
                <o:OLEObject Type="Embed" ProgID="Equation.DSMT4" ShapeID="_x0000_i1039" DrawAspect="Content" ObjectID="_1786804712" r:id="rId38"/>
              </w:object>
            </w:r>
          </w:p>
        </w:tc>
        <w:tc>
          <w:tcPr>
            <w:tcW w:w="550" w:type="dxa"/>
            <w:shd w:val="clear" w:color="auto" w:fill="auto"/>
            <w:vAlign w:val="center"/>
          </w:tcPr>
          <w:p w14:paraId="01FC63F5" w14:textId="77777777" w:rsidR="00006BF8" w:rsidRDefault="00006BF8" w:rsidP="00025E05">
            <w:pPr>
              <w:pStyle w:val="Body"/>
              <w:ind w:firstLine="0"/>
              <w:jc w:val="right"/>
            </w:pPr>
            <w:r>
              <w:rPr>
                <w:rFonts w:hint="eastAsia"/>
              </w:rPr>
              <w:t>(6)</w:t>
            </w:r>
          </w:p>
        </w:tc>
      </w:tr>
    </w:tbl>
    <w:p w14:paraId="1196EE4D" w14:textId="77777777" w:rsidR="00006BF8" w:rsidRDefault="00006BF8" w:rsidP="00006BF8">
      <w:pPr>
        <w:pStyle w:val="Body"/>
        <w:ind w:firstLine="0"/>
      </w:pPr>
    </w:p>
    <w:p w14:paraId="6640CCC6" w14:textId="698B84D0" w:rsidR="00006BF8" w:rsidRDefault="00006BF8" w:rsidP="00006BF8">
      <w:pPr>
        <w:pStyle w:val="Body"/>
        <w:ind w:firstLine="0"/>
      </w:pPr>
      <w:r>
        <w:t>where</w:t>
      </w:r>
      <w:r>
        <w:rPr>
          <w:rFonts w:hint="eastAsia"/>
        </w:rPr>
        <w:t xml:space="preserve"> </w:t>
      </w:r>
      <w:r w:rsidRPr="00EB4588">
        <w:rPr>
          <w:position w:val="-12"/>
        </w:rPr>
        <w:object w:dxaOrig="360" w:dyaOrig="320" w14:anchorId="04CA35ED">
          <v:shape id="_x0000_i1040" type="#_x0000_t75" style="width:18.5pt;height:16.5pt" o:ole="">
            <v:imagedata r:id="rId39" o:title=""/>
          </v:shape>
          <o:OLEObject Type="Embed" ProgID="Equation.DSMT4" ShapeID="_x0000_i1040" DrawAspect="Content" ObjectID="_1786804713" r:id="rId40"/>
        </w:object>
      </w:r>
      <w:r>
        <w:rPr>
          <w:rFonts w:hint="eastAsia"/>
        </w:rPr>
        <w:t xml:space="preserve">represent the </w:t>
      </w:r>
      <w:r w:rsidR="00051ACB">
        <w:t>cornering</w:t>
      </w:r>
      <w:r>
        <w:rPr>
          <w:rFonts w:hint="eastAsia"/>
        </w:rPr>
        <w:t xml:space="preserve"> stiffness of each axle, and </w:t>
      </w:r>
      <w:r w:rsidRPr="00C9423D">
        <w:rPr>
          <w:position w:val="-10"/>
        </w:rPr>
        <w:object w:dxaOrig="220" w:dyaOrig="240" w14:anchorId="5C838AEE">
          <v:shape id="_x0000_i1041" type="#_x0000_t75" style="width:11pt;height:11.5pt" o:ole="">
            <v:imagedata r:id="rId41" o:title=""/>
          </v:shape>
          <o:OLEObject Type="Embed" ProgID="Equation.DSMT4" ShapeID="_x0000_i1041" DrawAspect="Content" ObjectID="_1786804714" r:id="rId42"/>
        </w:object>
      </w:r>
      <w:r>
        <w:rPr>
          <w:rFonts w:hint="eastAsia"/>
        </w:rPr>
        <w:t xml:space="preserve"> is the tire-road </w:t>
      </w:r>
      <w:r w:rsidR="00051ACB">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w:t>
      </w:r>
      <w:r w:rsidR="00E85620">
        <w:rPr>
          <w:rFonts w:hint="eastAsia"/>
        </w:rPr>
        <w:t xml:space="preserve"> (Guenther </w:t>
      </w:r>
      <w:r w:rsidR="00E85620" w:rsidRPr="00E85620">
        <w:rPr>
          <w:rFonts w:hint="eastAsia"/>
          <w:i/>
          <w:iCs/>
        </w:rPr>
        <w:t>et al</w:t>
      </w:r>
      <w:r w:rsidR="00E85620">
        <w:rPr>
          <w:rFonts w:hint="eastAsia"/>
        </w:rPr>
        <w:t xml:space="preserve">., 1990, Heydinger </w:t>
      </w:r>
      <w:r w:rsidR="00E85620" w:rsidRPr="00E85620">
        <w:rPr>
          <w:rFonts w:hint="eastAsia"/>
          <w:i/>
          <w:iCs/>
        </w:rPr>
        <w:t>et al</w:t>
      </w:r>
      <w:r w:rsidR="00E85620">
        <w:rPr>
          <w:rFonts w:hint="eastAsia"/>
        </w:rPr>
        <w:t>., 1991)</w:t>
      </w:r>
      <w:r>
        <w:rPr>
          <w:rFonts w:hint="eastAsia"/>
        </w:rPr>
        <w:t>:</w:t>
      </w:r>
    </w:p>
    <w:p w14:paraId="5EFCA8BC" w14:textId="77777777" w:rsidR="00006BF8" w:rsidRPr="004553E1"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53966F4E" w14:textId="77777777" w:rsidTr="00025E05">
        <w:tc>
          <w:tcPr>
            <w:tcW w:w="4343" w:type="dxa"/>
            <w:shd w:val="clear" w:color="auto" w:fill="auto"/>
          </w:tcPr>
          <w:p w14:paraId="1DE22837" w14:textId="77777777" w:rsidR="00006BF8" w:rsidRDefault="00006BF8" w:rsidP="00025E05">
            <w:pPr>
              <w:pStyle w:val="Body"/>
              <w:ind w:firstLine="0"/>
            </w:pPr>
            <w:r w:rsidRPr="007E345A">
              <w:rPr>
                <w:position w:val="-26"/>
              </w:rPr>
              <w:object w:dxaOrig="1740" w:dyaOrig="580" w14:anchorId="3D75B164">
                <v:shape id="_x0000_i1042" type="#_x0000_t75" style="width:87pt;height:29pt" o:ole="">
                  <v:imagedata r:id="rId43" o:title=""/>
                </v:shape>
                <o:OLEObject Type="Embed" ProgID="Equation.DSMT4" ShapeID="_x0000_i1042" DrawAspect="Content" ObjectID="_1786804715" r:id="rId44"/>
              </w:object>
            </w:r>
          </w:p>
        </w:tc>
        <w:tc>
          <w:tcPr>
            <w:tcW w:w="550" w:type="dxa"/>
            <w:shd w:val="clear" w:color="auto" w:fill="auto"/>
            <w:vAlign w:val="center"/>
          </w:tcPr>
          <w:p w14:paraId="082D7963" w14:textId="77777777" w:rsidR="00006BF8" w:rsidRDefault="00006BF8" w:rsidP="00025E05">
            <w:pPr>
              <w:pStyle w:val="Body"/>
              <w:ind w:firstLine="0"/>
              <w:jc w:val="right"/>
            </w:pPr>
            <w:r>
              <w:rPr>
                <w:rFonts w:hint="eastAsia"/>
              </w:rPr>
              <w:t>(7)</w:t>
            </w:r>
          </w:p>
        </w:tc>
      </w:tr>
    </w:tbl>
    <w:p w14:paraId="4D38E0D9" w14:textId="77777777" w:rsidR="00006BF8" w:rsidRDefault="00006BF8" w:rsidP="00006BF8">
      <w:pPr>
        <w:pStyle w:val="Body"/>
        <w:ind w:firstLine="0"/>
      </w:pPr>
    </w:p>
    <w:p w14:paraId="1A16B2AF" w14:textId="77777777" w:rsidR="00006BF8" w:rsidRDefault="00006BF8" w:rsidP="00006BF8">
      <w:pPr>
        <w:pStyle w:val="Body"/>
        <w:ind w:firstLine="0"/>
      </w:pPr>
      <w:r>
        <w:rPr>
          <w:rFonts w:hint="eastAsia"/>
        </w:rPr>
        <w:t xml:space="preserve">Here, </w:t>
      </w:r>
      <w:r w:rsidRPr="00E83C96">
        <w:rPr>
          <w:position w:val="-6"/>
        </w:rPr>
        <w:object w:dxaOrig="220" w:dyaOrig="200" w14:anchorId="67231681">
          <v:shape id="_x0000_i1043" type="#_x0000_t75" style="width:11pt;height:9.5pt" o:ole="">
            <v:imagedata r:id="rId45" o:title=""/>
          </v:shape>
          <o:OLEObject Type="Embed" ProgID="Equation.DSMT4" ShapeID="_x0000_i1043" DrawAspect="Content" ObjectID="_1786804716" r:id="rId46"/>
        </w:object>
      </w:r>
      <w:r>
        <w:rPr>
          <w:rFonts w:hint="eastAsia"/>
        </w:rPr>
        <w:t xml:space="preserve">denotes the relaxation length, which is assumed to be constant value of 0.1m in this study. </w:t>
      </w:r>
    </w:p>
    <w:p w14:paraId="73D1B2D8" w14:textId="77777777" w:rsidR="00006BF8" w:rsidRPr="009F4B74" w:rsidRDefault="00006BF8" w:rsidP="00006BF8">
      <w:pPr>
        <w:pStyle w:val="Body"/>
        <w:ind w:firstLine="0"/>
      </w:pPr>
    </w:p>
    <w:p w14:paraId="4EC70F6A" w14:textId="38ABBE0B" w:rsidR="00006BF8" w:rsidRDefault="00006BF8" w:rsidP="00006BF8">
      <w:pPr>
        <w:pStyle w:val="SubsubHeading"/>
        <w:ind w:firstLine="0"/>
        <w:rPr>
          <w:color w:val="0000FF"/>
          <w:u w:val="none"/>
        </w:rPr>
      </w:pPr>
      <w:r>
        <w:rPr>
          <w:rFonts w:hint="eastAsia"/>
          <w:u w:val="none"/>
        </w:rPr>
        <w:t xml:space="preserve">2.3 Axle </w:t>
      </w:r>
      <w:r w:rsidR="00051ACB">
        <w:rPr>
          <w:u w:val="none"/>
        </w:rPr>
        <w:t>distribution</w:t>
      </w:r>
      <w:r>
        <w:rPr>
          <w:rFonts w:hint="eastAsia"/>
          <w:u w:val="none"/>
        </w:rPr>
        <w:t xml:space="preserve"> based-lateral force</w:t>
      </w:r>
    </w:p>
    <w:p w14:paraId="45A73497" w14:textId="77777777" w:rsidR="00006BF8" w:rsidRDefault="00006BF8" w:rsidP="00006BF8">
      <w:pPr>
        <w:pStyle w:val="Body"/>
        <w:ind w:firstLine="0"/>
      </w:pPr>
    </w:p>
    <w:p w14:paraId="4F824410" w14:textId="77777777" w:rsidR="002F185A" w:rsidRDefault="00006BF8" w:rsidP="002F185A">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56DE83DF" w14:textId="7FAA9E27" w:rsidR="002F185A" w:rsidRDefault="002F185A" w:rsidP="002F185A">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rsidR="00000000">
        <w:fldChar w:fldCharType="begin"/>
      </w:r>
      <w:r w:rsidR="00000000">
        <w:instrText xml:space="preserve"> INCLUDEPICTURE  "C:\\Users\\SMEET_SIMUL\\Desktop\\Torque-Vectoring\\Paper\\Figures\\setup.png" \* MERGEFORMATINET </w:instrText>
      </w:r>
      <w:r w:rsidR="00000000">
        <w:fldChar w:fldCharType="separate"/>
      </w:r>
      <w:r w:rsidR="007A3C5C">
        <w:pict w14:anchorId="659316CC">
          <v:shape id="_x0000_i1044" type="#_x0000_t75" alt="" style="width:232.5pt;height:101pt">
            <v:imagedata r:id="rId47" r:href="rId48"/>
          </v:shape>
        </w:pict>
      </w:r>
      <w:r w:rsidR="00000000">
        <w:fldChar w:fldCharType="end"/>
      </w:r>
      <w:r>
        <w:fldChar w:fldCharType="end"/>
      </w:r>
      <w:r>
        <w:fldChar w:fldCharType="end"/>
      </w:r>
      <w:r>
        <w:fldChar w:fldCharType="end"/>
      </w:r>
      <w:r>
        <w:fldChar w:fldCharType="end"/>
      </w:r>
      <w:r>
        <w:fldChar w:fldCharType="end"/>
      </w:r>
      <w:r w:rsidRPr="00701616">
        <w:fldChar w:fldCharType="end"/>
      </w:r>
    </w:p>
    <w:p w14:paraId="3175F434" w14:textId="77777777" w:rsidR="002F185A" w:rsidRDefault="002F185A" w:rsidP="002F185A">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0BEEF807" w14:textId="77777777" w:rsidR="002F185A" w:rsidRPr="002F185A" w:rsidRDefault="002F185A" w:rsidP="002F185A"/>
    <w:p w14:paraId="3A9971F4" w14:textId="4F2DB381" w:rsidR="00006BF8" w:rsidRPr="008F15EC" w:rsidRDefault="00006BF8" w:rsidP="00006BF8">
      <w:pPr>
        <w:pStyle w:val="Body"/>
        <w:ind w:firstLine="0"/>
      </w:pPr>
      <w:r>
        <w:rPr>
          <w:rFonts w:hint="eastAsia"/>
        </w:rPr>
        <w:t xml:space="preserve">proportionally with the slip </w:t>
      </w:r>
      <w:r w:rsidR="002F185A">
        <w:t>angle,</w:t>
      </w:r>
      <w:r>
        <w:rPr>
          <w:rFonts w:hint="eastAsia"/>
        </w:rPr>
        <w:t xml:space="preserve"> instead, it </w:t>
      </w:r>
      <w:r w:rsidR="00051ACB">
        <w:t>approaches</w:t>
      </w:r>
      <w:r>
        <w:rPr>
          <w:rFonts w:hint="eastAsia"/>
        </w:rPr>
        <w:t xml:space="preserve"> a saturation </w:t>
      </w:r>
      <w:r w:rsidR="00051ACB">
        <w:t>points</w:t>
      </w:r>
      <w:r>
        <w:rPr>
          <w:rFonts w:hint="eastAsia"/>
        </w:rPr>
        <w:t xml:space="preserve"> where additional increases in slip angle yield diminishing in lateral force. Thus, predicting the lateral tire force using linear models becomes less accurate.</w:t>
      </w:r>
    </w:p>
    <w:p w14:paraId="2BB5631A" w14:textId="207A0207" w:rsidR="00006BF8" w:rsidRDefault="00006BF8" w:rsidP="00006BF8">
      <w:pPr>
        <w:pStyle w:val="Body"/>
        <w:ind w:firstLineChars="100" w:firstLine="200"/>
      </w:pPr>
      <w:r>
        <w:rPr>
          <w:rFonts w:hint="eastAsia"/>
          <w:szCs w:val="18"/>
        </w:rPr>
        <w:t xml:space="preserve">On the other hand, an </w:t>
      </w:r>
      <w:r w:rsidR="00051ACB">
        <w:rPr>
          <w:szCs w:val="18"/>
        </w:rPr>
        <w:t>alternative</w:t>
      </w:r>
      <w:r>
        <w:rPr>
          <w:rFonts w:hint="eastAsia"/>
          <w:szCs w:val="18"/>
        </w:rPr>
        <w:t xml:space="preserve"> approach is proposed for estimating lateral tire force without relying on tire modeling and filtering methods</w:t>
      </w:r>
      <w:r w:rsidR="00572936">
        <w:rPr>
          <w:rFonts w:hint="eastAsia"/>
          <w:szCs w:val="18"/>
        </w:rPr>
        <w:t xml:space="preserve"> (</w:t>
      </w:r>
      <w:r w:rsidR="009A619A">
        <w:rPr>
          <w:rFonts w:hint="eastAsia"/>
          <w:szCs w:val="18"/>
        </w:rPr>
        <w:t xml:space="preserve">Li </w:t>
      </w:r>
      <w:r w:rsidR="009A619A" w:rsidRPr="009A619A">
        <w:rPr>
          <w:rFonts w:hint="eastAsia"/>
          <w:i/>
          <w:iCs/>
          <w:szCs w:val="18"/>
        </w:rPr>
        <w:t>et al</w:t>
      </w:r>
      <w:r w:rsidR="009A619A">
        <w:rPr>
          <w:rFonts w:hint="eastAsia"/>
          <w:szCs w:val="18"/>
        </w:rPr>
        <w:t>., 2019</w:t>
      </w:r>
      <w:r w:rsidR="00572936">
        <w:rPr>
          <w:rFonts w:hint="eastAsia"/>
          <w:szCs w:val="18"/>
        </w:rPr>
        <w:t>)</w:t>
      </w:r>
      <w:r>
        <w:rPr>
          <w:rFonts w:hint="eastAsia"/>
          <w:szCs w:val="18"/>
        </w:rPr>
        <w:t xml:space="preserve">. Instead, they </w:t>
      </w:r>
      <w:r w:rsidR="00051ACB">
        <w:rPr>
          <w:szCs w:val="18"/>
        </w:rPr>
        <w:t>predict</w:t>
      </w:r>
      <w:r>
        <w:rPr>
          <w:rFonts w:hint="eastAsia"/>
          <w:szCs w:val="18"/>
        </w:rPr>
        <w:t xml:space="preserve"> the lateral tire </w:t>
      </w:r>
      <w:r w:rsidR="00051ACB">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68A79E88"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7C8882BF" w14:textId="77777777" w:rsidTr="00025E05">
        <w:tc>
          <w:tcPr>
            <w:tcW w:w="4361" w:type="dxa"/>
            <w:shd w:val="clear" w:color="auto" w:fill="auto"/>
          </w:tcPr>
          <w:p w14:paraId="0179A931" w14:textId="77777777" w:rsidR="00006BF8" w:rsidRDefault="00006BF8" w:rsidP="00025E05">
            <w:pPr>
              <w:pStyle w:val="Body"/>
              <w:ind w:firstLine="0"/>
            </w:pPr>
            <w:r w:rsidRPr="0046308B">
              <w:rPr>
                <w:position w:val="-122"/>
              </w:rPr>
              <w:object w:dxaOrig="2000" w:dyaOrig="2540" w14:anchorId="48233026">
                <v:shape id="_x0000_i1045" type="#_x0000_t75" style="width:100pt;height:127.5pt" o:ole="">
                  <v:imagedata r:id="rId49" o:title=""/>
                </v:shape>
                <o:OLEObject Type="Embed" ProgID="Equation.DSMT4" ShapeID="_x0000_i1045" DrawAspect="Content" ObjectID="_1786804717" r:id="rId50"/>
              </w:object>
            </w:r>
          </w:p>
        </w:tc>
        <w:tc>
          <w:tcPr>
            <w:tcW w:w="514" w:type="dxa"/>
            <w:shd w:val="clear" w:color="auto" w:fill="auto"/>
            <w:vAlign w:val="center"/>
          </w:tcPr>
          <w:p w14:paraId="335C71DA" w14:textId="77777777" w:rsidR="00006BF8" w:rsidRDefault="00006BF8" w:rsidP="00025E05">
            <w:pPr>
              <w:pStyle w:val="Body"/>
              <w:ind w:firstLine="0"/>
              <w:jc w:val="right"/>
            </w:pPr>
            <w:r>
              <w:rPr>
                <w:rFonts w:hint="eastAsia"/>
              </w:rPr>
              <w:t>(8)</w:t>
            </w:r>
          </w:p>
        </w:tc>
      </w:tr>
      <w:tr w:rsidR="00006BF8" w14:paraId="3EC42290" w14:textId="77777777" w:rsidTr="00025E05">
        <w:tc>
          <w:tcPr>
            <w:tcW w:w="4361" w:type="dxa"/>
            <w:shd w:val="clear" w:color="auto" w:fill="auto"/>
          </w:tcPr>
          <w:p w14:paraId="1C0CDAD4" w14:textId="77777777" w:rsidR="00006BF8" w:rsidRPr="0046308B" w:rsidRDefault="00006BF8" w:rsidP="00025E05">
            <w:pPr>
              <w:pStyle w:val="Body"/>
              <w:ind w:firstLine="0"/>
            </w:pPr>
            <w:r w:rsidRPr="00C7733E">
              <w:rPr>
                <w:position w:val="-20"/>
              </w:rPr>
              <w:object w:dxaOrig="2040" w:dyaOrig="520" w14:anchorId="08FB011E">
                <v:shape id="_x0000_i1046" type="#_x0000_t75" style="width:102pt;height:26pt" o:ole="">
                  <v:imagedata r:id="rId51" o:title=""/>
                </v:shape>
                <o:OLEObject Type="Embed" ProgID="Equation.DSMT4" ShapeID="_x0000_i1046" DrawAspect="Content" ObjectID="_1786804718" r:id="rId52"/>
              </w:object>
            </w:r>
          </w:p>
        </w:tc>
        <w:tc>
          <w:tcPr>
            <w:tcW w:w="514" w:type="dxa"/>
            <w:shd w:val="clear" w:color="auto" w:fill="auto"/>
            <w:vAlign w:val="center"/>
          </w:tcPr>
          <w:p w14:paraId="3433B56F" w14:textId="77777777" w:rsidR="00006BF8" w:rsidRDefault="00006BF8" w:rsidP="00025E05">
            <w:pPr>
              <w:pStyle w:val="Body"/>
              <w:ind w:firstLine="0"/>
              <w:jc w:val="right"/>
            </w:pPr>
            <w:r>
              <w:rPr>
                <w:rFonts w:hint="eastAsia"/>
              </w:rPr>
              <w:t>(9)</w:t>
            </w:r>
          </w:p>
        </w:tc>
      </w:tr>
    </w:tbl>
    <w:p w14:paraId="056ED3D8" w14:textId="77777777" w:rsidR="00006BF8" w:rsidRDefault="00006BF8" w:rsidP="00006BF8">
      <w:pPr>
        <w:pStyle w:val="Body"/>
        <w:ind w:firstLine="0"/>
      </w:pPr>
    </w:p>
    <w:p w14:paraId="07C1BDAB" w14:textId="77777777" w:rsidR="00006BF8" w:rsidRDefault="00006BF8" w:rsidP="00006BF8">
      <w:pPr>
        <w:pStyle w:val="Body"/>
        <w:ind w:firstLine="0"/>
      </w:pPr>
      <w:r>
        <w:rPr>
          <w:rFonts w:hint="eastAsia"/>
        </w:rPr>
        <w:t>Here,</w:t>
      </w:r>
      <w:r w:rsidRPr="006C0593">
        <w:rPr>
          <w:position w:val="-12"/>
        </w:rPr>
        <w:object w:dxaOrig="340" w:dyaOrig="360" w14:anchorId="2066912D">
          <v:shape id="_x0000_i1047" type="#_x0000_t75" style="width:17pt;height:18.5pt" o:ole="">
            <v:imagedata r:id="rId53" o:title=""/>
          </v:shape>
          <o:OLEObject Type="Embed" ProgID="Equation.DSMT4" ShapeID="_x0000_i1047" DrawAspect="Content" ObjectID="_1786804719" r:id="rId54"/>
        </w:object>
      </w:r>
      <w:r>
        <w:rPr>
          <w:rFonts w:hint="eastAsia"/>
        </w:rPr>
        <w:t xml:space="preserve">represents the lateral tire force, </w:t>
      </w:r>
      <w:r w:rsidRPr="00CF62A2">
        <w:rPr>
          <w:position w:val="-12"/>
        </w:rPr>
        <w:object w:dxaOrig="380" w:dyaOrig="320" w14:anchorId="19DC2472">
          <v:shape id="_x0000_i1048" type="#_x0000_t75" style="width:19pt;height:16.5pt" o:ole="">
            <v:imagedata r:id="rId55" o:title=""/>
          </v:shape>
          <o:OLEObject Type="Embed" ProgID="Equation.DSMT4" ShapeID="_x0000_i1048" DrawAspect="Content" ObjectID="_1786804720" r:id="rId56"/>
        </w:object>
      </w:r>
      <w:r>
        <w:rPr>
          <w:rFonts w:hint="eastAsia"/>
        </w:rPr>
        <w:t xml:space="preserve"> and </w:t>
      </w:r>
      <w:r w:rsidRPr="00464B1F">
        <w:rPr>
          <w:position w:val="-12"/>
        </w:rPr>
        <w:object w:dxaOrig="380" w:dyaOrig="320" w14:anchorId="2D6EECA0">
          <v:shape id="_x0000_i1049" type="#_x0000_t75" style="width:19pt;height:16.5pt" o:ole="">
            <v:imagedata r:id="rId57" o:title=""/>
          </v:shape>
          <o:OLEObject Type="Embed" ProgID="Equation.DSMT4" ShapeID="_x0000_i1049" DrawAspect="Content" ObjectID="_1786804721" r:id="rId58"/>
        </w:object>
      </w:r>
      <w:r>
        <w:rPr>
          <w:rFonts w:hint="eastAsia"/>
        </w:rPr>
        <w:t xml:space="preserve"> are </w:t>
      </w:r>
      <w:r>
        <w:t>the</w:t>
      </w:r>
      <w:r>
        <w:rPr>
          <w:rFonts w:hint="eastAsia"/>
        </w:rPr>
        <w:t xml:space="preserve"> total lateral forces on the front and rear axles, respectively.</w:t>
      </w:r>
    </w:p>
    <w:p w14:paraId="2E960571" w14:textId="77777777" w:rsidR="00006BF8" w:rsidRDefault="00006BF8" w:rsidP="00006BF8">
      <w:pPr>
        <w:pStyle w:val="Body"/>
        <w:ind w:firstLine="0"/>
      </w:pPr>
    </w:p>
    <w:p w14:paraId="4C5B7BFE" w14:textId="77777777" w:rsidR="00006BF8" w:rsidRDefault="00006BF8" w:rsidP="00006BF8">
      <w:pPr>
        <w:pStyle w:val="SubsubHeading"/>
        <w:ind w:firstLine="0"/>
        <w:rPr>
          <w:u w:val="none"/>
        </w:rPr>
      </w:pPr>
      <w:r>
        <w:rPr>
          <w:rFonts w:hint="eastAsia"/>
          <w:u w:val="none"/>
        </w:rPr>
        <w:t>2.4. Optimization for modifying cornering stiffness</w:t>
      </w:r>
    </w:p>
    <w:p w14:paraId="6CB0A519" w14:textId="77777777" w:rsidR="00006BF8" w:rsidRDefault="00006BF8" w:rsidP="00006BF8">
      <w:pPr>
        <w:pStyle w:val="Body"/>
        <w:ind w:firstLine="0"/>
      </w:pPr>
    </w:p>
    <w:p w14:paraId="4FBAAA84" w14:textId="6249E482" w:rsidR="00006BF8" w:rsidRDefault="00901FF4" w:rsidP="00006BF8">
      <w:pPr>
        <w:pStyle w:val="Body"/>
        <w:ind w:firstLine="0"/>
      </w:pPr>
      <w:r>
        <w:rPr>
          <w:rFonts w:hint="eastAsia"/>
        </w:rPr>
        <w:t xml:space="preserve">According to </w:t>
      </w:r>
      <w:r w:rsidR="00744B2C">
        <w:rPr>
          <w:rFonts w:hint="eastAsia"/>
        </w:rPr>
        <w:t xml:space="preserve">T. D. Gillespie, </w:t>
      </w:r>
      <w:r w:rsidR="00006BF8">
        <w:rPr>
          <w:rFonts w:hint="eastAsia"/>
        </w:rPr>
        <w:t xml:space="preserve">load transfer affects cornering stiffness, and this relationship can be presented by a second-order </w:t>
      </w:r>
      <w:r w:rsidR="00051ACB">
        <w:t>polynomial</w:t>
      </w:r>
      <w:r w:rsidR="00006BF8">
        <w:rPr>
          <w:rFonts w:hint="eastAsia"/>
        </w:rPr>
        <w:t xml:space="preserve"> with respect to vertical force.</w:t>
      </w:r>
      <w:r w:rsidR="00FB194A">
        <w:rPr>
          <w:rFonts w:hint="eastAsia"/>
        </w:rPr>
        <w:t xml:space="preserve"> P</w:t>
      </w:r>
      <w:r w:rsidR="00744B2C">
        <w:rPr>
          <w:rFonts w:hint="eastAsia"/>
        </w:rPr>
        <w:t xml:space="preserve">revious studies </w:t>
      </w:r>
      <w:r w:rsidR="00FB194A">
        <w:rPr>
          <w:rFonts w:hint="eastAsia"/>
        </w:rPr>
        <w:t xml:space="preserve">have </w:t>
      </w:r>
      <w:r w:rsidR="00744B2C">
        <w:rPr>
          <w:rFonts w:hint="eastAsia"/>
        </w:rPr>
        <w:t xml:space="preserve">also </w:t>
      </w:r>
      <w:r w:rsidR="00FB194A">
        <w:rPr>
          <w:rFonts w:hint="eastAsia"/>
        </w:rPr>
        <w:t xml:space="preserve">explored this relationship between </w:t>
      </w:r>
      <w:r w:rsidR="00744B2C">
        <w:rPr>
          <w:rFonts w:hint="eastAsia"/>
        </w:rPr>
        <w:t>cornering stiffness</w:t>
      </w:r>
      <w:r w:rsidR="00FB194A">
        <w:rPr>
          <w:rFonts w:hint="eastAsia"/>
        </w:rPr>
        <w:t xml:space="preserve"> and vertical force (</w:t>
      </w:r>
      <w:r w:rsidR="000F4E35">
        <w:rPr>
          <w:rFonts w:hint="eastAsia"/>
        </w:rPr>
        <w:t xml:space="preserve">Doumiati </w:t>
      </w:r>
      <w:r w:rsidR="000F4E35" w:rsidRPr="000F4E35">
        <w:rPr>
          <w:rFonts w:hint="eastAsia"/>
          <w:i/>
          <w:iCs/>
        </w:rPr>
        <w:t>et al</w:t>
      </w:r>
      <w:r w:rsidR="000F4E35">
        <w:rPr>
          <w:rFonts w:hint="eastAsia"/>
        </w:rPr>
        <w:t xml:space="preserve">., 2011; </w:t>
      </w:r>
      <w:r w:rsidR="001E7801">
        <w:rPr>
          <w:rFonts w:hint="eastAsia"/>
        </w:rPr>
        <w:t xml:space="preserve">Jeong </w:t>
      </w:r>
      <w:r w:rsidR="001E7801" w:rsidRPr="002B6F2C">
        <w:rPr>
          <w:rFonts w:hint="eastAsia"/>
          <w:i/>
          <w:iCs/>
        </w:rPr>
        <w:t>et al</w:t>
      </w:r>
      <w:r w:rsidR="001E7801">
        <w:rPr>
          <w:rFonts w:hint="eastAsia"/>
        </w:rPr>
        <w:t>., 2022</w:t>
      </w:r>
      <w:r w:rsidR="00FB194A">
        <w:rPr>
          <w:rFonts w:hint="eastAsia"/>
        </w:rPr>
        <w:t>)</w:t>
      </w:r>
      <w:r w:rsidR="00744B2C">
        <w:rPr>
          <w:rFonts w:hint="eastAsia"/>
        </w:rPr>
        <w:t xml:space="preserve">. </w:t>
      </w:r>
      <w:r w:rsidR="006F7701">
        <w:rPr>
          <w:rFonts w:hint="eastAsia"/>
        </w:rPr>
        <w:t>T</w:t>
      </w:r>
      <w:r w:rsidR="00006BF8">
        <w:rPr>
          <w:rFonts w:hint="eastAsia"/>
        </w:rPr>
        <w:t xml:space="preserve">he second-order </w:t>
      </w:r>
      <w:r w:rsidR="00051ACB">
        <w:t>polynomial</w:t>
      </w:r>
      <w:r w:rsidR="00006BF8">
        <w:rPr>
          <w:rFonts w:hint="eastAsia"/>
        </w:rPr>
        <w:t xml:space="preserve"> equation is adjusted by adding a bias term</w:t>
      </w:r>
      <w:r w:rsidR="00006BF8" w:rsidRPr="00A30CB6">
        <w:rPr>
          <w:position w:val="-10"/>
        </w:rPr>
        <w:object w:dxaOrig="499" w:dyaOrig="300" w14:anchorId="13788D58">
          <v:shape id="_x0000_i1050" type="#_x0000_t75" style="width:24.5pt;height:15pt" o:ole="">
            <v:imagedata r:id="rId59" o:title=""/>
          </v:shape>
          <o:OLEObject Type="Embed" ProgID="Equation.DSMT4" ShapeID="_x0000_i1050" DrawAspect="Content" ObjectID="_1786804722" r:id="rId60"/>
        </w:object>
      </w:r>
      <w:r w:rsidR="006F7701">
        <w:rPr>
          <w:rFonts w:hint="eastAsia"/>
        </w:rPr>
        <w:t>in this study</w:t>
      </w:r>
      <w:r w:rsidR="00214D28">
        <w:rPr>
          <w:rFonts w:hint="eastAsia"/>
        </w:rPr>
        <w:t xml:space="preserve"> </w:t>
      </w:r>
      <w:r w:rsidR="00214D28">
        <w:rPr>
          <w:rFonts w:hint="eastAsia"/>
        </w:rPr>
        <w:t>as described in Eq. (10)</w:t>
      </w:r>
      <w:r w:rsidR="00006BF8">
        <w:rPr>
          <w:rFonts w:hint="eastAsia"/>
        </w:rPr>
        <w:t xml:space="preserve">, </w:t>
      </w:r>
      <w:r w:rsidR="00214D28">
        <w:t>where</w:t>
      </w:r>
      <w:r w:rsidR="00214D28">
        <w:rPr>
          <w:rFonts w:hint="eastAsia"/>
        </w:rPr>
        <w:t xml:space="preserve"> </w:t>
      </w:r>
      <w:r w:rsidR="00214D28" w:rsidRPr="00A30CB6">
        <w:rPr>
          <w:position w:val="-10"/>
        </w:rPr>
        <w:object w:dxaOrig="360" w:dyaOrig="300" w14:anchorId="359F1A72">
          <v:shape id="_x0000_i1380" type="#_x0000_t75" style="width:17.5pt;height:15pt" o:ole="">
            <v:imagedata r:id="rId61" o:title=""/>
          </v:shape>
          <o:OLEObject Type="Embed" ProgID="Equation.DSMT4" ShapeID="_x0000_i1380" DrawAspect="Content" ObjectID="_1786804723" r:id="rId62"/>
        </w:object>
      </w:r>
      <w:r w:rsidR="00006BF8">
        <w:rPr>
          <w:rFonts w:hint="eastAsia"/>
        </w:rPr>
        <w:t>represent</w:t>
      </w:r>
      <w:r w:rsidR="00214D28">
        <w:rPr>
          <w:rFonts w:hint="eastAsia"/>
        </w:rPr>
        <w:t>s the</w:t>
      </w:r>
      <w:r w:rsidR="00006BF8">
        <w:rPr>
          <w:rFonts w:hint="eastAsia"/>
        </w:rPr>
        <w:t xml:space="preserve"> initial cornering stiffness</w:t>
      </w:r>
      <w:r w:rsidR="00214D28">
        <w:rPr>
          <w:rFonts w:hint="eastAsia"/>
        </w:rPr>
        <w:t xml:space="preserve"> when side </w:t>
      </w:r>
      <w:r w:rsidR="00214D28">
        <w:rPr>
          <w:rFonts w:hint="eastAsia"/>
        </w:rPr>
        <w:lastRenderedPageBreak/>
        <w:t>slip angle is small.</w:t>
      </w:r>
      <w:r w:rsidR="00006BF8">
        <w:rPr>
          <w:rFonts w:hint="eastAsia"/>
        </w:rPr>
        <w:t xml:space="preserve"> While the axle </w:t>
      </w:r>
      <w:r w:rsidR="00051ACB">
        <w:t>distribution-based</w:t>
      </w:r>
      <w:r w:rsidR="00006BF8">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72C5C4D"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2837249" w14:textId="77777777" w:rsidTr="00025E05">
        <w:tc>
          <w:tcPr>
            <w:tcW w:w="4343" w:type="dxa"/>
            <w:shd w:val="clear" w:color="auto" w:fill="auto"/>
          </w:tcPr>
          <w:p w14:paraId="0BDDC15B" w14:textId="77777777" w:rsidR="00006BF8" w:rsidRDefault="00006BF8" w:rsidP="00025E05">
            <w:pPr>
              <w:pStyle w:val="Body"/>
              <w:ind w:firstLine="0"/>
            </w:pPr>
            <w:r w:rsidRPr="000D08A8">
              <w:rPr>
                <w:position w:val="-10"/>
              </w:rPr>
              <w:object w:dxaOrig="2079" w:dyaOrig="320" w14:anchorId="12D32CEF">
                <v:shape id="_x0000_i1051" type="#_x0000_t75" style="width:104.5pt;height:16.5pt" o:ole="">
                  <v:imagedata r:id="rId63" o:title=""/>
                </v:shape>
                <o:OLEObject Type="Embed" ProgID="Equation.DSMT4" ShapeID="_x0000_i1051" DrawAspect="Content" ObjectID="_1786804724" r:id="rId64"/>
              </w:object>
            </w:r>
          </w:p>
        </w:tc>
        <w:tc>
          <w:tcPr>
            <w:tcW w:w="550" w:type="dxa"/>
            <w:shd w:val="clear" w:color="auto" w:fill="auto"/>
            <w:vAlign w:val="center"/>
          </w:tcPr>
          <w:p w14:paraId="554F6931" w14:textId="77777777" w:rsidR="00006BF8" w:rsidRDefault="00006BF8" w:rsidP="00025E05">
            <w:pPr>
              <w:pStyle w:val="Body"/>
              <w:ind w:firstLine="0"/>
              <w:jc w:val="right"/>
            </w:pPr>
            <w:r>
              <w:rPr>
                <w:rFonts w:hint="eastAsia"/>
              </w:rPr>
              <w:t>(10)</w:t>
            </w:r>
          </w:p>
        </w:tc>
      </w:tr>
      <w:tr w:rsidR="00006BF8" w14:paraId="3899A7A0" w14:textId="77777777" w:rsidTr="00025E05">
        <w:tc>
          <w:tcPr>
            <w:tcW w:w="4343" w:type="dxa"/>
            <w:shd w:val="clear" w:color="auto" w:fill="auto"/>
          </w:tcPr>
          <w:p w14:paraId="67C45387" w14:textId="77777777" w:rsidR="00006BF8" w:rsidRPr="00256921" w:rsidRDefault="00006BF8" w:rsidP="00025E05">
            <w:pPr>
              <w:pStyle w:val="Body"/>
              <w:ind w:firstLine="0"/>
            </w:pPr>
            <w:r w:rsidRPr="000D08A8">
              <w:rPr>
                <w:position w:val="-12"/>
              </w:rPr>
              <w:object w:dxaOrig="1600" w:dyaOrig="320" w14:anchorId="4A6F76A2">
                <v:shape id="_x0000_i1052" type="#_x0000_t75" style="width:80pt;height:16.5pt" o:ole="">
                  <v:imagedata r:id="rId65" o:title=""/>
                </v:shape>
                <o:OLEObject Type="Embed" ProgID="Equation.DSMT4" ShapeID="_x0000_i1052" DrawAspect="Content" ObjectID="_1786804725" r:id="rId66"/>
              </w:object>
            </w:r>
          </w:p>
        </w:tc>
        <w:tc>
          <w:tcPr>
            <w:tcW w:w="550" w:type="dxa"/>
            <w:shd w:val="clear" w:color="auto" w:fill="auto"/>
            <w:vAlign w:val="center"/>
          </w:tcPr>
          <w:p w14:paraId="71C5494B" w14:textId="77777777" w:rsidR="00006BF8" w:rsidRDefault="00006BF8" w:rsidP="00025E05">
            <w:pPr>
              <w:pStyle w:val="Body"/>
              <w:ind w:firstLine="0"/>
              <w:jc w:val="right"/>
            </w:pPr>
            <w:r>
              <w:rPr>
                <w:rFonts w:hint="eastAsia"/>
              </w:rPr>
              <w:t>(11)</w:t>
            </w:r>
          </w:p>
        </w:tc>
      </w:tr>
    </w:tbl>
    <w:p w14:paraId="79C075D2" w14:textId="77777777" w:rsidR="00006BF8" w:rsidRDefault="00006BF8" w:rsidP="00006BF8">
      <w:pPr>
        <w:pStyle w:val="Body"/>
        <w:ind w:firstLine="0"/>
      </w:pPr>
    </w:p>
    <w:p w14:paraId="6774EB2E" w14:textId="433A41D7" w:rsidR="00006BF8" w:rsidRDefault="00006BF8" w:rsidP="00006BF8">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rsidR="00051ACB">
        <w:t>Eq. (</w:t>
      </w:r>
      <w:r>
        <w:rPr>
          <w:rFonts w:hint="eastAsia"/>
        </w:rPr>
        <w:t xml:space="preserve">8) and </w:t>
      </w:r>
      <w:r w:rsidR="00051ACB">
        <w:t>Eq. (</w:t>
      </w:r>
      <w:r>
        <w:rPr>
          <w:rFonts w:hint="eastAsia"/>
        </w:rPr>
        <w:t>11).</w:t>
      </w:r>
    </w:p>
    <w:p w14:paraId="0B6F2126"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3F50116" w14:textId="77777777" w:rsidTr="00025E05">
        <w:tc>
          <w:tcPr>
            <w:tcW w:w="4343" w:type="dxa"/>
            <w:shd w:val="clear" w:color="auto" w:fill="auto"/>
          </w:tcPr>
          <w:p w14:paraId="415775B0" w14:textId="77777777" w:rsidR="00006BF8" w:rsidRPr="00256921" w:rsidRDefault="00006BF8" w:rsidP="00025E05">
            <w:pPr>
              <w:pStyle w:val="Body"/>
              <w:ind w:firstLine="0"/>
            </w:pPr>
            <w:r w:rsidRPr="00367B7C">
              <w:rPr>
                <w:position w:val="-24"/>
              </w:rPr>
              <w:object w:dxaOrig="3360" w:dyaOrig="480" w14:anchorId="31270C54">
                <v:shape id="_x0000_i1053" type="#_x0000_t75" style="width:168pt;height:23.5pt" o:ole="">
                  <v:imagedata r:id="rId67" o:title=""/>
                </v:shape>
                <o:OLEObject Type="Embed" ProgID="Equation.DSMT4" ShapeID="_x0000_i1053" DrawAspect="Content" ObjectID="_1786804726" r:id="rId68"/>
              </w:object>
            </w:r>
          </w:p>
        </w:tc>
        <w:tc>
          <w:tcPr>
            <w:tcW w:w="550" w:type="dxa"/>
            <w:shd w:val="clear" w:color="auto" w:fill="auto"/>
            <w:vAlign w:val="center"/>
          </w:tcPr>
          <w:p w14:paraId="534AB455" w14:textId="77777777" w:rsidR="00006BF8" w:rsidRDefault="00006BF8" w:rsidP="00025E05">
            <w:pPr>
              <w:pStyle w:val="Body"/>
              <w:ind w:firstLine="0"/>
              <w:jc w:val="right"/>
            </w:pPr>
            <w:r>
              <w:rPr>
                <w:rFonts w:hint="eastAsia"/>
              </w:rPr>
              <w:t>(11)</w:t>
            </w:r>
          </w:p>
        </w:tc>
      </w:tr>
    </w:tbl>
    <w:p w14:paraId="19378B87" w14:textId="77777777" w:rsidR="00006BF8" w:rsidRDefault="00006BF8" w:rsidP="00006BF8">
      <w:pPr>
        <w:pStyle w:val="Body"/>
        <w:ind w:firstLine="0"/>
      </w:pPr>
    </w:p>
    <w:p w14:paraId="02F06821" w14:textId="77777777" w:rsidR="00006BF8" w:rsidRDefault="00006BF8" w:rsidP="00006BF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4210C66F">
          <v:shape id="_x0000_i1054" type="#_x0000_t75" style="width:8pt;height:9.5pt" o:ole="">
            <v:imagedata r:id="rId69" o:title=""/>
          </v:shape>
          <o:OLEObject Type="Embed" ProgID="Equation.DSMT4" ShapeID="_x0000_i1054" DrawAspect="Content" ObjectID="_1786804727" r:id="rId70"/>
        </w:object>
      </w:r>
      <w:r>
        <w:rPr>
          <w:rFonts w:hint="eastAsia"/>
        </w:rPr>
        <w:t xml:space="preserve">and </w:t>
      </w:r>
      <w:r w:rsidRPr="00E1545C">
        <w:rPr>
          <w:position w:val="-6"/>
        </w:rPr>
        <w:object w:dxaOrig="180" w:dyaOrig="260" w14:anchorId="18997AF3">
          <v:shape id="_x0000_i1055" type="#_x0000_t75" style="width:8pt;height:13pt" o:ole="">
            <v:imagedata r:id="rId71" o:title=""/>
          </v:shape>
          <o:OLEObject Type="Embed" ProgID="Equation.DSMT4" ShapeID="_x0000_i1055" DrawAspect="Content" ObjectID="_1786804728" r:id="rId72"/>
        </w:object>
      </w:r>
      <w:r>
        <w:rPr>
          <w:rFonts w:hint="eastAsia"/>
        </w:rPr>
        <w:t xml:space="preserve">as -0.006 and 3.501, respectively. </w:t>
      </w:r>
    </w:p>
    <w:p w14:paraId="5BD7624C" w14:textId="77777777" w:rsidR="00006BF8" w:rsidRPr="007453B4" w:rsidRDefault="00006BF8" w:rsidP="00006BF8">
      <w:pPr>
        <w:pStyle w:val="Body"/>
        <w:ind w:firstLine="0"/>
      </w:pPr>
    </w:p>
    <w:p w14:paraId="70E2F32C" w14:textId="77777777" w:rsidR="00006BF8" w:rsidRDefault="00006BF8" w:rsidP="00006BF8">
      <w:pPr>
        <w:pStyle w:val="Equation"/>
      </w:pPr>
      <w:r>
        <w:rPr>
          <w:rFonts w:hint="eastAsia"/>
        </w:rPr>
        <w:t>2.5. Adaptive extended kalman filter</w:t>
      </w:r>
      <w:r w:rsidRPr="00F54362">
        <w:rPr>
          <w:rFonts w:hint="eastAsia"/>
        </w:rPr>
        <w:t xml:space="preserve"> </w:t>
      </w:r>
    </w:p>
    <w:p w14:paraId="4D97CF9A" w14:textId="77777777" w:rsidR="00006BF8" w:rsidRDefault="00006BF8" w:rsidP="00006BF8">
      <w:pPr>
        <w:pStyle w:val="Equation"/>
      </w:pPr>
    </w:p>
    <w:p w14:paraId="54042115" w14:textId="302855CB" w:rsidR="00006BF8" w:rsidRDefault="00006BF8" w:rsidP="00006BF8">
      <w:pPr>
        <w:pStyle w:val="Equation"/>
      </w:pPr>
      <w:r>
        <w:rPr>
          <w:rFonts w:hint="eastAsia"/>
        </w:rPr>
        <w:t>To estimate the lateral force in state-space model, the AEKF is employed to dynamically adjust the process noise</w:t>
      </w:r>
      <w:r w:rsidR="00831345">
        <w:rPr>
          <w:rFonts w:hint="eastAsia"/>
        </w:rPr>
        <w:t xml:space="preserve"> (Akhlaghi </w:t>
      </w:r>
      <w:r w:rsidR="00831345" w:rsidRPr="00831345">
        <w:rPr>
          <w:rFonts w:hint="eastAsia"/>
          <w:i/>
          <w:iCs/>
        </w:rPr>
        <w:t>et al</w:t>
      </w:r>
      <w:r w:rsidR="00831345">
        <w:rPr>
          <w:rFonts w:hint="eastAsia"/>
        </w:rPr>
        <w:t>., 2017)</w:t>
      </w:r>
      <w:r>
        <w:rPr>
          <w:rFonts w:hint="eastAsia"/>
        </w:rPr>
        <w:t xml:space="preserve">.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30E81F6">
          <v:shape id="_x0000_i1056" type="#_x0000_t75" style="width:20.5pt;height:15pt" o:ole="">
            <v:imagedata r:id="rId73" o:title=""/>
          </v:shape>
          <o:OLEObject Type="Embed" ProgID="Equation.DSMT4" ShapeID="_x0000_i1056" DrawAspect="Content" ObjectID="_1786804729" r:id="rId74"/>
        </w:object>
      </w:r>
      <w:r>
        <w:rPr>
          <w:rFonts w:hint="eastAsia"/>
        </w:rPr>
        <w:t xml:space="preserve">, 5-dimensional input </w:t>
      </w:r>
      <w:r>
        <w:t>control</w:t>
      </w:r>
      <w:r>
        <w:rPr>
          <w:rFonts w:hint="eastAsia"/>
        </w:rPr>
        <w:t xml:space="preserve"> vector </w:t>
      </w:r>
      <w:r w:rsidRPr="00AE611B">
        <w:rPr>
          <w:position w:val="-10"/>
        </w:rPr>
        <w:object w:dxaOrig="400" w:dyaOrig="300" w14:anchorId="6E9C915B">
          <v:shape id="_x0000_i1057" type="#_x0000_t75" style="width:20.5pt;height:15pt" o:ole="">
            <v:imagedata r:id="rId75" o:title=""/>
          </v:shape>
          <o:OLEObject Type="Embed" ProgID="Equation.DSMT4" ShapeID="_x0000_i1057" DrawAspect="Content" ObjectID="_1786804730" r:id="rId76"/>
        </w:object>
      </w:r>
      <w:r>
        <w:rPr>
          <w:rFonts w:hint="eastAsia"/>
        </w:rPr>
        <w:t xml:space="preserve">, and 5-dimenstional measurement vector </w:t>
      </w:r>
      <w:r w:rsidRPr="00F92DEE">
        <w:rPr>
          <w:position w:val="-10"/>
        </w:rPr>
        <w:object w:dxaOrig="380" w:dyaOrig="300" w14:anchorId="07814BD8">
          <v:shape id="_x0000_i1058" type="#_x0000_t75" style="width:19pt;height:15pt" o:ole="">
            <v:imagedata r:id="rId77" o:title=""/>
          </v:shape>
          <o:OLEObject Type="Embed" ProgID="Equation.DSMT4" ShapeID="_x0000_i1058" DrawAspect="Content" ObjectID="_1786804731" r:id="rId78"/>
        </w:object>
      </w:r>
      <w:r>
        <w:rPr>
          <w:rFonts w:hint="eastAsia"/>
        </w:rPr>
        <w:t xml:space="preserve"> as follows:</w:t>
      </w:r>
    </w:p>
    <w:p w14:paraId="3D76102D"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51074F45" w14:textId="77777777" w:rsidTr="00025E05">
        <w:tc>
          <w:tcPr>
            <w:tcW w:w="4343" w:type="dxa"/>
            <w:shd w:val="clear" w:color="auto" w:fill="auto"/>
          </w:tcPr>
          <w:p w14:paraId="75575740" w14:textId="77777777" w:rsidR="00006BF8" w:rsidRDefault="00006BF8" w:rsidP="00025E05">
            <w:pPr>
              <w:pStyle w:val="Body"/>
              <w:ind w:firstLine="0"/>
            </w:pPr>
            <w:r w:rsidRPr="00F92DEE">
              <w:rPr>
                <w:position w:val="-60"/>
              </w:rPr>
              <w:object w:dxaOrig="3739" w:dyaOrig="1300" w14:anchorId="064753A5">
                <v:shape id="_x0000_i1059" type="#_x0000_t75" style="width:187pt;height:64pt" o:ole="">
                  <v:imagedata r:id="rId79" o:title=""/>
                </v:shape>
                <o:OLEObject Type="Embed" ProgID="Equation.DSMT4" ShapeID="_x0000_i1059" DrawAspect="Content" ObjectID="_1786804732" r:id="rId80"/>
              </w:object>
            </w:r>
          </w:p>
        </w:tc>
        <w:tc>
          <w:tcPr>
            <w:tcW w:w="550" w:type="dxa"/>
            <w:shd w:val="clear" w:color="auto" w:fill="auto"/>
            <w:vAlign w:val="center"/>
          </w:tcPr>
          <w:p w14:paraId="32BB2857" w14:textId="77777777" w:rsidR="00006BF8" w:rsidRDefault="00006BF8" w:rsidP="00025E05">
            <w:pPr>
              <w:pStyle w:val="Body"/>
              <w:ind w:firstLine="0"/>
              <w:jc w:val="right"/>
            </w:pPr>
            <w:r>
              <w:rPr>
                <w:rFonts w:hint="eastAsia"/>
              </w:rPr>
              <w:t>(13)</w:t>
            </w:r>
          </w:p>
        </w:tc>
      </w:tr>
      <w:tr w:rsidR="00006BF8" w14:paraId="46239896" w14:textId="77777777" w:rsidTr="00025E05">
        <w:tc>
          <w:tcPr>
            <w:tcW w:w="4343" w:type="dxa"/>
            <w:shd w:val="clear" w:color="auto" w:fill="auto"/>
          </w:tcPr>
          <w:p w14:paraId="2078F6B7" w14:textId="77777777" w:rsidR="00006BF8" w:rsidRDefault="00006BF8" w:rsidP="00025E05">
            <w:pPr>
              <w:pStyle w:val="Body"/>
              <w:ind w:firstLine="0"/>
            </w:pPr>
            <w:r w:rsidRPr="00512114">
              <w:object w:dxaOrig="1219" w:dyaOrig="540" w14:anchorId="7960A0ED">
                <v:shape id="_x0000_i1060" type="#_x0000_t75" style="width:61pt;height:26.5pt" o:ole="">
                  <v:imagedata r:id="rId81" o:title=""/>
                </v:shape>
                <o:OLEObject Type="Embed" ProgID="Equation.DSMT4" ShapeID="_x0000_i1060" DrawAspect="Content" ObjectID="_1786804733" r:id="rId82"/>
              </w:object>
            </w:r>
          </w:p>
        </w:tc>
        <w:tc>
          <w:tcPr>
            <w:tcW w:w="550" w:type="dxa"/>
            <w:shd w:val="clear" w:color="auto" w:fill="auto"/>
            <w:vAlign w:val="center"/>
          </w:tcPr>
          <w:p w14:paraId="5B9D8C7E" w14:textId="77777777" w:rsidR="00006BF8" w:rsidRDefault="00006BF8" w:rsidP="00025E05">
            <w:pPr>
              <w:pStyle w:val="Body"/>
              <w:ind w:firstLine="0"/>
              <w:jc w:val="right"/>
            </w:pPr>
            <w:r>
              <w:rPr>
                <w:rFonts w:hint="eastAsia"/>
              </w:rPr>
              <w:t>(14)</w:t>
            </w:r>
          </w:p>
        </w:tc>
      </w:tr>
    </w:tbl>
    <w:p w14:paraId="5EA19206" w14:textId="77777777" w:rsidR="00006BF8" w:rsidRDefault="00006BF8" w:rsidP="00006BF8">
      <w:pPr>
        <w:pStyle w:val="Equation"/>
      </w:pPr>
    </w:p>
    <w:p w14:paraId="776BE0B8" w14:textId="3D75E4D8" w:rsidR="00006BF8" w:rsidRDefault="00006BF8" w:rsidP="00006BF8">
      <w:pPr>
        <w:pStyle w:val="Equation"/>
      </w:pPr>
      <w:r w:rsidRPr="00CB622B">
        <w:rPr>
          <w:position w:val="-12"/>
        </w:rPr>
        <w:object w:dxaOrig="320" w:dyaOrig="320" w14:anchorId="0B0AA8F3">
          <v:shape id="_x0000_i1061" type="#_x0000_t75" style="width:16.5pt;height:16.5pt" o:ole="">
            <v:imagedata r:id="rId83" o:title=""/>
          </v:shape>
          <o:OLEObject Type="Embed" ProgID="Equation.DSMT4" ShapeID="_x0000_i1061" DrawAspect="Content" ObjectID="_1786804734" r:id="rId84"/>
        </w:object>
      </w:r>
      <w:r>
        <w:rPr>
          <w:rFonts w:hint="eastAsia"/>
        </w:rPr>
        <w:t xml:space="preserve"> is excluded from the state vector and used as </w:t>
      </w:r>
      <w:r w:rsidR="00051ACB">
        <w:t>an</w:t>
      </w:r>
      <w:r>
        <w:rPr>
          <w:rFonts w:hint="eastAsia"/>
        </w:rPr>
        <w:t xml:space="preserve"> input control vector calculated by Eq. (14). It is determined </w:t>
      </w:r>
      <w:r w:rsidR="00051ACB">
        <w:t>by using</w:t>
      </w:r>
      <w:r>
        <w:rPr>
          <w:rFonts w:hint="eastAsia"/>
        </w:rPr>
        <w:t xml:space="preserve"> the wheel driving torque, wheel braking torque, and the effective radius of the tire denoted as,</w:t>
      </w:r>
      <w:r w:rsidRPr="007B2877">
        <w:rPr>
          <w:position w:val="-12"/>
        </w:rPr>
        <w:object w:dxaOrig="780" w:dyaOrig="320" w14:anchorId="330027B4">
          <v:shape id="_x0000_i1062" type="#_x0000_t75" style="width:38.5pt;height:16.5pt" o:ole="">
            <v:imagedata r:id="rId85" o:title=""/>
          </v:shape>
          <o:OLEObject Type="Embed" ProgID="Equation.DSMT4" ShapeID="_x0000_i1062" DrawAspect="Content" ObjectID="_1786804735" r:id="rId86"/>
        </w:object>
      </w:r>
      <w:r>
        <w:rPr>
          <w:rFonts w:hint="eastAsia"/>
        </w:rPr>
        <w:t xml:space="preserve">, respectively. The priori state </w:t>
      </w:r>
      <w:r w:rsidRPr="0027272A">
        <w:rPr>
          <w:position w:val="-10"/>
        </w:rPr>
        <w:object w:dxaOrig="460" w:dyaOrig="320" w14:anchorId="27FFEB6D">
          <v:shape id="_x0000_i1063" type="#_x0000_t75" style="width:23pt;height:16.5pt" o:ole="">
            <v:imagedata r:id="rId87" o:title=""/>
          </v:shape>
          <o:OLEObject Type="Embed" ProgID="Equation.DSMT4" ShapeID="_x0000_i1063" DrawAspect="Content" ObjectID="_1786804736" r:id="rId88"/>
        </w:object>
      </w:r>
      <w:r>
        <w:rPr>
          <w:rFonts w:hint="eastAsia"/>
        </w:rPr>
        <w:t xml:space="preserve"> of AEKF is calculated by </w:t>
      </w:r>
      <w:r>
        <w:t>integrating</w:t>
      </w:r>
      <w:r>
        <w:rPr>
          <w:rFonts w:hint="eastAsia"/>
        </w:rPr>
        <w:t xml:space="preserve"> over </w:t>
      </w:r>
      <w:r w:rsidR="00051ACB">
        <w:t>discrete</w:t>
      </w:r>
      <w:r>
        <w:rPr>
          <w:rFonts w:hint="eastAsia"/>
        </w:rPr>
        <w:t xml:space="preserve"> time deviation </w:t>
      </w:r>
      <w:r w:rsidRPr="00FC7280">
        <w:rPr>
          <w:position w:val="-10"/>
        </w:rPr>
        <w:object w:dxaOrig="400" w:dyaOrig="300" w14:anchorId="1FF76F92">
          <v:shape id="_x0000_i1064" type="#_x0000_t75" style="width:20.5pt;height:15pt" o:ole="">
            <v:imagedata r:id="rId89" o:title=""/>
          </v:shape>
          <o:OLEObject Type="Embed" ProgID="Equation.DSMT4" ShapeID="_x0000_i1064" DrawAspect="Content" ObjectID="_1786804737" r:id="rId90"/>
        </w:object>
      </w:r>
      <w:r>
        <w:rPr>
          <w:rFonts w:hint="eastAsia"/>
        </w:rPr>
        <w:t xml:space="preserve"> as described in Eq. (12) ~ (13).</w:t>
      </w:r>
    </w:p>
    <w:p w14:paraId="0098EC4F"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7F619DF8" w14:textId="77777777" w:rsidTr="00025E05">
        <w:tc>
          <w:tcPr>
            <w:tcW w:w="4343" w:type="dxa"/>
            <w:shd w:val="clear" w:color="auto" w:fill="auto"/>
          </w:tcPr>
          <w:p w14:paraId="05AE30C0" w14:textId="77777777" w:rsidR="00006BF8" w:rsidRDefault="00006BF8" w:rsidP="00025E05">
            <w:pPr>
              <w:pStyle w:val="Body"/>
              <w:ind w:firstLine="0"/>
            </w:pPr>
            <w:r w:rsidRPr="00512114">
              <w:rPr>
                <w:position w:val="-10"/>
              </w:rPr>
              <w:object w:dxaOrig="1340" w:dyaOrig="320" w14:anchorId="727FE5A4">
                <v:shape id="_x0000_i1065" type="#_x0000_t75" style="width:66.5pt;height:16.5pt" o:ole="">
                  <v:imagedata r:id="rId91" o:title=""/>
                </v:shape>
                <o:OLEObject Type="Embed" ProgID="Equation.DSMT4" ShapeID="_x0000_i1065" DrawAspect="Content" ObjectID="_1786804738" r:id="rId92"/>
              </w:object>
            </w:r>
          </w:p>
        </w:tc>
        <w:tc>
          <w:tcPr>
            <w:tcW w:w="550" w:type="dxa"/>
            <w:shd w:val="clear" w:color="auto" w:fill="auto"/>
            <w:vAlign w:val="center"/>
          </w:tcPr>
          <w:p w14:paraId="0690E303" w14:textId="77777777" w:rsidR="00006BF8" w:rsidRDefault="00006BF8" w:rsidP="00025E05">
            <w:pPr>
              <w:pStyle w:val="Body"/>
              <w:ind w:firstLine="0"/>
              <w:jc w:val="right"/>
            </w:pPr>
            <w:r>
              <w:rPr>
                <w:rFonts w:hint="eastAsia"/>
              </w:rPr>
              <w:t>(14)</w:t>
            </w:r>
          </w:p>
        </w:tc>
      </w:tr>
    </w:tbl>
    <w:p w14:paraId="5EF636A5" w14:textId="77777777" w:rsidR="00006BF8" w:rsidRDefault="00006BF8" w:rsidP="00006BF8">
      <w:pPr>
        <w:pStyle w:val="Equation"/>
      </w:pPr>
    </w:p>
    <w:tbl>
      <w:tblPr>
        <w:tblW w:w="5235" w:type="dxa"/>
        <w:tblLook w:val="04A0" w:firstRow="1" w:lastRow="0" w:firstColumn="1" w:lastColumn="0" w:noHBand="0" w:noVBand="1"/>
      </w:tblPr>
      <w:tblGrid>
        <w:gridCol w:w="4585"/>
        <w:gridCol w:w="650"/>
      </w:tblGrid>
      <w:tr w:rsidR="00006BF8" w14:paraId="6140ACA7" w14:textId="77777777" w:rsidTr="00025E05">
        <w:tc>
          <w:tcPr>
            <w:tcW w:w="4585" w:type="dxa"/>
            <w:shd w:val="clear" w:color="auto" w:fill="auto"/>
          </w:tcPr>
          <w:p w14:paraId="269B3095" w14:textId="77777777" w:rsidR="00006BF8" w:rsidRPr="00367B7C" w:rsidRDefault="00006BF8" w:rsidP="00025E05">
            <w:pPr>
              <w:pStyle w:val="Body"/>
              <w:ind w:firstLine="0"/>
            </w:pPr>
            <w:r w:rsidRPr="007618B8">
              <w:rPr>
                <w:position w:val="-72"/>
              </w:rPr>
              <w:object w:dxaOrig="4360" w:dyaOrig="6660" w14:anchorId="2F99A7DC">
                <v:shape id="_x0000_i1066" type="#_x0000_t75" style="width:218pt;height:333pt" o:ole="">
                  <v:imagedata r:id="rId93" o:title=""/>
                </v:shape>
                <o:OLEObject Type="Embed" ProgID="Equation.DSMT4" ShapeID="_x0000_i1066" DrawAspect="Content" ObjectID="_1786804739" r:id="rId94"/>
              </w:object>
            </w:r>
          </w:p>
        </w:tc>
        <w:tc>
          <w:tcPr>
            <w:tcW w:w="650" w:type="dxa"/>
            <w:shd w:val="clear" w:color="auto" w:fill="auto"/>
            <w:vAlign w:val="center"/>
          </w:tcPr>
          <w:p w14:paraId="2AA39966" w14:textId="77777777" w:rsidR="00006BF8" w:rsidRDefault="00006BF8" w:rsidP="00025E05">
            <w:pPr>
              <w:pStyle w:val="Body"/>
              <w:ind w:firstLine="0"/>
              <w:jc w:val="right"/>
            </w:pPr>
            <w:r>
              <w:rPr>
                <w:rFonts w:hint="eastAsia"/>
              </w:rPr>
              <w:t>(13)</w:t>
            </w:r>
          </w:p>
        </w:tc>
      </w:tr>
    </w:tbl>
    <w:p w14:paraId="092C7144" w14:textId="77777777" w:rsidR="00006BF8" w:rsidRDefault="00006BF8" w:rsidP="00006BF8">
      <w:pPr>
        <w:pStyle w:val="Equation"/>
      </w:pPr>
    </w:p>
    <w:p w14:paraId="0901F514" w14:textId="6E33A445" w:rsidR="00006BF8" w:rsidRDefault="00006BF8" w:rsidP="00006BF8">
      <w:pPr>
        <w:pStyle w:val="Equation"/>
      </w:pPr>
      <w:r>
        <w:rPr>
          <w:rFonts w:hint="eastAsia"/>
        </w:rPr>
        <w:t>The measurement model is described in Eq. (</w:t>
      </w:r>
      <w:r w:rsidR="00287097">
        <w:t>15) ~</w:t>
      </w:r>
      <w:r w:rsidR="00287097">
        <w:rPr>
          <w:rFonts w:hint="eastAsia"/>
        </w:rPr>
        <w:t xml:space="preserve"> </w:t>
      </w:r>
      <w:r>
        <w:rPr>
          <w:rFonts w:hint="eastAsia"/>
        </w:rPr>
        <w:t>(16).</w:t>
      </w:r>
    </w:p>
    <w:p w14:paraId="2B23BCA9" w14:textId="77777777" w:rsidR="00006BF8" w:rsidRDefault="00006BF8" w:rsidP="00006BF8">
      <w:pPr>
        <w:pStyle w:val="Equation"/>
      </w:pPr>
    </w:p>
    <w:tbl>
      <w:tblPr>
        <w:tblW w:w="0" w:type="auto"/>
        <w:tblLook w:val="04A0" w:firstRow="1" w:lastRow="0" w:firstColumn="1" w:lastColumn="0" w:noHBand="0" w:noVBand="1"/>
      </w:tblPr>
      <w:tblGrid>
        <w:gridCol w:w="4504"/>
        <w:gridCol w:w="550"/>
      </w:tblGrid>
      <w:tr w:rsidR="00006BF8" w14:paraId="285F7671" w14:textId="77777777" w:rsidTr="00025E05">
        <w:tc>
          <w:tcPr>
            <w:tcW w:w="4343" w:type="dxa"/>
            <w:shd w:val="clear" w:color="auto" w:fill="auto"/>
          </w:tcPr>
          <w:p w14:paraId="1509624F" w14:textId="77777777" w:rsidR="00006BF8" w:rsidRDefault="00006BF8" w:rsidP="00025E05">
            <w:pPr>
              <w:pStyle w:val="Body"/>
              <w:ind w:firstLine="0"/>
            </w:pPr>
            <w:r w:rsidRPr="00F92DEE">
              <w:rPr>
                <w:position w:val="-10"/>
              </w:rPr>
              <w:object w:dxaOrig="1280" w:dyaOrig="320" w14:anchorId="34C97053">
                <v:shape id="_x0000_i1067" type="#_x0000_t75" style="width:64pt;height:15.5pt" o:ole="">
                  <v:imagedata r:id="rId95" o:title=""/>
                </v:shape>
                <o:OLEObject Type="Embed" ProgID="Equation.DSMT4" ShapeID="_x0000_i1067" DrawAspect="Content" ObjectID="_1786804740" r:id="rId96"/>
              </w:object>
            </w:r>
          </w:p>
        </w:tc>
        <w:tc>
          <w:tcPr>
            <w:tcW w:w="550" w:type="dxa"/>
            <w:shd w:val="clear" w:color="auto" w:fill="auto"/>
            <w:vAlign w:val="center"/>
          </w:tcPr>
          <w:p w14:paraId="240D2C0B" w14:textId="77777777" w:rsidR="00006BF8" w:rsidRDefault="00006BF8" w:rsidP="00025E05">
            <w:pPr>
              <w:pStyle w:val="Body"/>
              <w:ind w:firstLine="0"/>
              <w:jc w:val="right"/>
            </w:pPr>
            <w:r>
              <w:rPr>
                <w:rFonts w:hint="eastAsia"/>
              </w:rPr>
              <w:t>(15)</w:t>
            </w:r>
          </w:p>
        </w:tc>
      </w:tr>
      <w:tr w:rsidR="00006BF8" w14:paraId="64B54841" w14:textId="77777777" w:rsidTr="00025E05">
        <w:tc>
          <w:tcPr>
            <w:tcW w:w="4343" w:type="dxa"/>
            <w:shd w:val="clear" w:color="auto" w:fill="auto"/>
          </w:tcPr>
          <w:p w14:paraId="714F9BB9" w14:textId="77777777" w:rsidR="00006BF8" w:rsidRPr="00E839A4" w:rsidRDefault="00006BF8" w:rsidP="00025E05">
            <w:pPr>
              <w:pStyle w:val="Body"/>
              <w:ind w:firstLine="0"/>
            </w:pPr>
            <w:r w:rsidRPr="005442A6">
              <w:rPr>
                <w:position w:val="-144"/>
              </w:rPr>
              <w:object w:dxaOrig="4300" w:dyaOrig="2980" w14:anchorId="2EE6EBFB">
                <v:shape id="_x0000_i1068" type="#_x0000_t75" style="width:214.5pt;height:149.5pt" o:ole="">
                  <v:imagedata r:id="rId97" o:title=""/>
                </v:shape>
                <o:OLEObject Type="Embed" ProgID="Equation.DSMT4" ShapeID="_x0000_i1068" DrawAspect="Content" ObjectID="_1786804741" r:id="rId98"/>
              </w:object>
            </w:r>
          </w:p>
        </w:tc>
        <w:tc>
          <w:tcPr>
            <w:tcW w:w="550" w:type="dxa"/>
            <w:shd w:val="clear" w:color="auto" w:fill="auto"/>
            <w:vAlign w:val="center"/>
          </w:tcPr>
          <w:p w14:paraId="1615FDC6" w14:textId="77777777" w:rsidR="00006BF8" w:rsidRDefault="00006BF8" w:rsidP="00025E05">
            <w:pPr>
              <w:pStyle w:val="Body"/>
              <w:ind w:firstLine="0"/>
              <w:jc w:val="right"/>
            </w:pPr>
            <w:r>
              <w:rPr>
                <w:rFonts w:hint="eastAsia"/>
              </w:rPr>
              <w:t>(16)</w:t>
            </w:r>
          </w:p>
        </w:tc>
      </w:tr>
    </w:tbl>
    <w:p w14:paraId="19A1CFB7" w14:textId="77777777" w:rsidR="00006BF8" w:rsidRDefault="00006BF8" w:rsidP="00006BF8">
      <w:pPr>
        <w:pStyle w:val="Equation"/>
      </w:pPr>
    </w:p>
    <w:p w14:paraId="6FAA5ABF" w14:textId="77777777" w:rsidR="00006BF8" w:rsidRPr="00FC7280" w:rsidRDefault="00006BF8" w:rsidP="00006BF8">
      <w:pPr>
        <w:pStyle w:val="Equation"/>
      </w:pPr>
      <w:r>
        <w:t>where</w:t>
      </w:r>
      <w:r>
        <w:rPr>
          <w:rFonts w:hint="eastAsia"/>
        </w:rPr>
        <w:t xml:space="preserve"> </w:t>
      </w:r>
      <w:r w:rsidRPr="00405DDE">
        <w:rPr>
          <w:position w:val="-10"/>
        </w:rPr>
        <w:object w:dxaOrig="220" w:dyaOrig="300" w14:anchorId="6BF7CF20">
          <v:shape id="_x0000_i1069" type="#_x0000_t75" style="width:11pt;height:15pt" o:ole="">
            <v:imagedata r:id="rId99" o:title=""/>
          </v:shape>
          <o:OLEObject Type="Embed" ProgID="Equation.DSMT4" ShapeID="_x0000_i1069" DrawAspect="Content" ObjectID="_1786804742" r:id="rId100"/>
        </w:object>
      </w:r>
      <w:r>
        <w:rPr>
          <w:rFonts w:hint="eastAsia"/>
        </w:rPr>
        <w:t xml:space="preserve">denotes the white gaussian measurement noise and is represented as a nonlinear function of </w:t>
      </w:r>
      <w:r w:rsidRPr="0027272A">
        <w:rPr>
          <w:position w:val="-10"/>
        </w:rPr>
        <w:object w:dxaOrig="360" w:dyaOrig="320" w14:anchorId="1CD201C1">
          <v:shape id="_x0000_i1070" type="#_x0000_t75" style="width:18.5pt;height:16.5pt" o:ole="">
            <v:imagedata r:id="rId101" o:title=""/>
          </v:shape>
          <o:OLEObject Type="Embed" ProgID="Equation.DSMT4" ShapeID="_x0000_i1070" DrawAspect="Content" ObjectID="_1786804743" r:id="rId102"/>
        </w:object>
      </w:r>
    </w:p>
    <w:p w14:paraId="75684539" w14:textId="77777777" w:rsidR="00006BF8" w:rsidRDefault="00006BF8" w:rsidP="00006BF8">
      <w:pPr>
        <w:pStyle w:val="Equation"/>
        <w:ind w:firstLineChars="100" w:firstLine="200"/>
      </w:pPr>
      <w:r>
        <w:br w:type="page"/>
      </w:r>
      <w:r>
        <w:rPr>
          <w:rFonts w:hint="eastAsia"/>
        </w:rPr>
        <w:lastRenderedPageBreak/>
        <w:t>The entire estimation process during discrete time deviation</w:t>
      </w:r>
      <w:r w:rsidRPr="00FC7280">
        <w:rPr>
          <w:position w:val="-10"/>
        </w:rPr>
        <w:object w:dxaOrig="400" w:dyaOrig="300" w14:anchorId="3F99F7CB">
          <v:shape id="_x0000_i1071" type="#_x0000_t75" style="width:20.5pt;height:15pt" o:ole="">
            <v:imagedata r:id="rId89" o:title=""/>
          </v:shape>
          <o:OLEObject Type="Embed" ProgID="Equation.DSMT4" ShapeID="_x0000_i1071" DrawAspect="Content" ObjectID="_1786804744" r:id="rId103"/>
        </w:object>
      </w:r>
      <w:r>
        <w:rPr>
          <w:rFonts w:hint="eastAsia"/>
        </w:rPr>
        <w:t>is formulated in Eq. (16).</w:t>
      </w:r>
    </w:p>
    <w:p w14:paraId="3C349504" w14:textId="77777777" w:rsidR="00006BF8" w:rsidRPr="00FC7280" w:rsidRDefault="00006BF8" w:rsidP="00006BF8">
      <w:pPr>
        <w:pStyle w:val="Equation"/>
      </w:pPr>
    </w:p>
    <w:tbl>
      <w:tblPr>
        <w:tblW w:w="0" w:type="auto"/>
        <w:tblLook w:val="04A0" w:firstRow="1" w:lastRow="0" w:firstColumn="1" w:lastColumn="0" w:noHBand="0" w:noVBand="1"/>
      </w:tblPr>
      <w:tblGrid>
        <w:gridCol w:w="4343"/>
        <w:gridCol w:w="550"/>
      </w:tblGrid>
      <w:tr w:rsidR="00006BF8" w14:paraId="48E6E663" w14:textId="77777777" w:rsidTr="00025E05">
        <w:tc>
          <w:tcPr>
            <w:tcW w:w="4343" w:type="dxa"/>
            <w:shd w:val="clear" w:color="auto" w:fill="auto"/>
          </w:tcPr>
          <w:p w14:paraId="4845974A" w14:textId="77777777" w:rsidR="00006BF8" w:rsidRDefault="00006BF8" w:rsidP="00025E05">
            <w:pPr>
              <w:pStyle w:val="Body"/>
              <w:ind w:firstLine="0"/>
            </w:pPr>
            <w:r w:rsidRPr="00E910FB">
              <w:rPr>
                <w:position w:val="-94"/>
              </w:rPr>
              <w:object w:dxaOrig="2940" w:dyaOrig="1980" w14:anchorId="10C406CF">
                <v:shape id="_x0000_i1072" type="#_x0000_t75" style="width:147.5pt;height:98.5pt" o:ole="">
                  <v:imagedata r:id="rId104" o:title=""/>
                </v:shape>
                <o:OLEObject Type="Embed" ProgID="Equation.DSMT4" ShapeID="_x0000_i1072" DrawAspect="Content" ObjectID="_1786804745" r:id="rId105"/>
              </w:object>
            </w:r>
          </w:p>
        </w:tc>
        <w:tc>
          <w:tcPr>
            <w:tcW w:w="550" w:type="dxa"/>
            <w:shd w:val="clear" w:color="auto" w:fill="auto"/>
            <w:vAlign w:val="center"/>
          </w:tcPr>
          <w:p w14:paraId="30C9CDBF" w14:textId="77777777" w:rsidR="00006BF8" w:rsidRDefault="00006BF8" w:rsidP="00025E05">
            <w:pPr>
              <w:pStyle w:val="Body"/>
              <w:ind w:firstLine="0"/>
              <w:jc w:val="right"/>
            </w:pPr>
            <w:r>
              <w:rPr>
                <w:rFonts w:hint="eastAsia"/>
              </w:rPr>
              <w:t>(16)</w:t>
            </w:r>
          </w:p>
        </w:tc>
      </w:tr>
    </w:tbl>
    <w:p w14:paraId="5D21412D" w14:textId="77777777" w:rsidR="00006BF8" w:rsidRDefault="00006BF8" w:rsidP="00006BF8">
      <w:pPr>
        <w:pStyle w:val="Body"/>
        <w:ind w:firstLine="0"/>
      </w:pPr>
    </w:p>
    <w:p w14:paraId="5FCE33B0" w14:textId="5D21DAC5" w:rsidR="00006BF8" w:rsidRDefault="00006BF8" w:rsidP="00006BF8">
      <w:pPr>
        <w:pStyle w:val="Body"/>
        <w:ind w:firstLine="0"/>
      </w:pPr>
      <w:r>
        <w:rPr>
          <w:rFonts w:hint="eastAsia"/>
        </w:rPr>
        <w:t xml:space="preserve">Here, </w:t>
      </w:r>
      <w:r w:rsidRPr="00072290">
        <w:rPr>
          <w:position w:val="-10"/>
        </w:rPr>
        <w:object w:dxaOrig="620" w:dyaOrig="279" w14:anchorId="4B45E16E">
          <v:shape id="_x0000_i1073" type="#_x0000_t75" style="width:31pt;height:14pt" o:ole="">
            <v:imagedata r:id="rId106" o:title=""/>
          </v:shape>
          <o:OLEObject Type="Embed" ProgID="Equation.DSMT4" ShapeID="_x0000_i1073" DrawAspect="Content" ObjectID="_1786804746" r:id="rId107"/>
        </w:object>
      </w:r>
      <w:r>
        <w:rPr>
          <w:rFonts w:hint="eastAsia"/>
        </w:rPr>
        <w:t xml:space="preserve">are the state covariance matrix, system noise covariance, and measurement noise covariance. </w:t>
      </w:r>
      <w:r w:rsidRPr="00B30623">
        <w:rPr>
          <w:position w:val="-8"/>
        </w:rPr>
        <w:object w:dxaOrig="480" w:dyaOrig="260" w14:anchorId="52E61592">
          <v:shape id="_x0000_i1074" type="#_x0000_t75" style="width:23.5pt;height:13pt" o:ole="">
            <v:imagedata r:id="rId108" o:title=""/>
          </v:shape>
          <o:OLEObject Type="Embed" ProgID="Equation.DSMT4" ShapeID="_x0000_i1074" DrawAspect="Content" ObjectID="_1786804747" r:id="rId109"/>
        </w:object>
      </w:r>
      <w:r>
        <w:rPr>
          <w:rFonts w:hint="eastAsia"/>
        </w:rPr>
        <w:t xml:space="preserve">are the </w:t>
      </w:r>
      <w:r w:rsidR="00051ACB">
        <w:t>Jacobian</w:t>
      </w:r>
      <w:r>
        <w:rPr>
          <w:rFonts w:hint="eastAsia"/>
        </w:rPr>
        <w:t xml:space="preserve"> matrices of the nonlinear function of </w:t>
      </w:r>
      <w:r w:rsidRPr="007618B8">
        <w:rPr>
          <w:position w:val="-10"/>
        </w:rPr>
        <w:object w:dxaOrig="780" w:dyaOrig="300" w14:anchorId="5FD66F5C">
          <v:shape id="_x0000_i1075" type="#_x0000_t75" style="width:39pt;height:15pt" o:ole="">
            <v:imagedata r:id="rId110" o:title=""/>
          </v:shape>
          <o:OLEObject Type="Embed" ProgID="Equation.DSMT4" ShapeID="_x0000_i1075" DrawAspect="Content" ObjectID="_1786804748" r:id="rId111"/>
        </w:object>
      </w:r>
      <w:r>
        <w:rPr>
          <w:rFonts w:hint="eastAsia"/>
        </w:rPr>
        <w:t xml:space="preserve">Compared to </w:t>
      </w:r>
      <w:r w:rsidR="00051ACB">
        <w:t>conventional</w:t>
      </w:r>
      <w:r>
        <w:rPr>
          <w:rFonts w:hint="eastAsia"/>
        </w:rPr>
        <w:t xml:space="preserve"> EKF process, AEKF  adaptively adjust the system noise covariance matrix </w:t>
      </w:r>
      <w:r w:rsidRPr="0012020D">
        <w:rPr>
          <w:position w:val="-10"/>
        </w:rPr>
        <w:object w:dxaOrig="360" w:dyaOrig="300" w14:anchorId="407AF6C9">
          <v:shape id="_x0000_i1076" type="#_x0000_t75" style="width:18.5pt;height:15pt" o:ole="">
            <v:imagedata r:id="rId112" o:title=""/>
          </v:shape>
          <o:OLEObject Type="Embed" ProgID="Equation.DSMT4" ShapeID="_x0000_i1076" DrawAspect="Content" ObjectID="_1786804749" r:id="rId113"/>
        </w:object>
      </w:r>
      <w:r>
        <w:rPr>
          <w:rFonts w:hint="eastAsia"/>
        </w:rPr>
        <w:t xml:space="preserve">, by balancing the weight </w:t>
      </w:r>
      <w:r w:rsidRPr="000C7E4E">
        <w:rPr>
          <w:position w:val="-10"/>
        </w:rPr>
        <w:object w:dxaOrig="1260" w:dyaOrig="300" w14:anchorId="485A591B">
          <v:shape id="_x0000_i1077" type="#_x0000_t75" style="width:64pt;height:15pt" o:ole="">
            <v:imagedata r:id="rId114" o:title=""/>
          </v:shape>
          <o:OLEObject Type="Embed" ProgID="Equation.DSMT4" ShapeID="_x0000_i1077" DrawAspect="Content" ObjectID="_1786804750" r:id="rId115"/>
        </w:object>
      </w:r>
      <w:r>
        <w:rPr>
          <w:rFonts w:hint="eastAsia"/>
        </w:rPr>
        <w:t xml:space="preserve"> between the </w:t>
      </w:r>
      <w:r w:rsidRPr="0012020D">
        <w:rPr>
          <w:position w:val="-10"/>
        </w:rPr>
        <w:object w:dxaOrig="380" w:dyaOrig="300" w14:anchorId="4D1943B7">
          <v:shape id="_x0000_i1078" type="#_x0000_t75" style="width:19pt;height:15pt" o:ole="">
            <v:imagedata r:id="rId116" o:title=""/>
          </v:shape>
          <o:OLEObject Type="Embed" ProgID="Equation.DSMT4" ShapeID="_x0000_i1078" DrawAspect="Content" ObjectID="_1786804751" r:id="rId117"/>
        </w:object>
      </w:r>
      <w:r>
        <w:rPr>
          <w:rFonts w:hint="eastAsia"/>
        </w:rPr>
        <w:t xml:space="preserve"> and the innovation </w:t>
      </w:r>
      <w:r w:rsidRPr="0012020D">
        <w:rPr>
          <w:position w:val="-10"/>
        </w:rPr>
        <w:object w:dxaOrig="400" w:dyaOrig="300" w14:anchorId="5D479454">
          <v:shape id="_x0000_i1079" type="#_x0000_t75" style="width:20.5pt;height:15pt" o:ole="">
            <v:imagedata r:id="rId118" o:title=""/>
          </v:shape>
          <o:OLEObject Type="Embed" ProgID="Equation.DSMT4" ShapeID="_x0000_i1079" DrawAspect="Content" ObjectID="_1786804752" r:id="rId119"/>
        </w:object>
      </w:r>
      <w:r>
        <w:rPr>
          <w:rFonts w:hint="eastAsia"/>
        </w:rPr>
        <w:t xml:space="preserve"> term.</w:t>
      </w:r>
    </w:p>
    <w:p w14:paraId="04A1C6B3" w14:textId="77777777" w:rsidR="00006BF8" w:rsidRPr="00ED5C1F" w:rsidRDefault="00006BF8" w:rsidP="00006BF8">
      <w:pPr>
        <w:pStyle w:val="SectionTitle"/>
        <w:spacing w:line="240" w:lineRule="auto"/>
        <w:rPr>
          <w:b/>
          <w:sz w:val="20"/>
        </w:rPr>
      </w:pPr>
      <w:r w:rsidRPr="00666AD0">
        <w:rPr>
          <w:rFonts w:hint="eastAsia"/>
          <w:sz w:val="20"/>
        </w:rPr>
        <w:t xml:space="preserve">3. </w:t>
      </w:r>
      <w:r>
        <w:rPr>
          <w:rFonts w:hint="eastAsia"/>
          <w:sz w:val="20"/>
        </w:rPr>
        <w:t>Torque-vectoring</w:t>
      </w:r>
    </w:p>
    <w:p w14:paraId="4D5079BF" w14:textId="77777777" w:rsidR="00006BF8" w:rsidRDefault="00006BF8" w:rsidP="00006BF8">
      <w:pPr>
        <w:pStyle w:val="Body"/>
        <w:ind w:firstLine="0"/>
      </w:pPr>
      <w:r>
        <w:rPr>
          <w:rFonts w:hint="eastAsia"/>
        </w:rPr>
        <w:t>3</w:t>
      </w:r>
      <w:r w:rsidRPr="00666AD0">
        <w:rPr>
          <w:rFonts w:hint="eastAsia"/>
        </w:rPr>
        <w:t>.</w:t>
      </w:r>
      <w:r>
        <w:rPr>
          <w:rFonts w:hint="eastAsia"/>
        </w:rPr>
        <w:t>1</w:t>
      </w:r>
      <w:r w:rsidRPr="00666AD0">
        <w:rPr>
          <w:rFonts w:hint="eastAsia"/>
        </w:rPr>
        <w:t xml:space="preserve">. </w:t>
      </w:r>
      <w:r>
        <w:rPr>
          <w:rFonts w:hint="eastAsia"/>
        </w:rPr>
        <w:t xml:space="preserve">Adaptive </w:t>
      </w:r>
      <w:r w:rsidRPr="00666AD0">
        <w:rPr>
          <w:rFonts w:hint="eastAsia"/>
        </w:rPr>
        <w:t>S</w:t>
      </w:r>
      <w:r>
        <w:rPr>
          <w:rFonts w:hint="eastAsia"/>
        </w:rPr>
        <w:t>liding Mode Controller Design</w:t>
      </w:r>
      <w:r>
        <w:tab/>
      </w:r>
    </w:p>
    <w:p w14:paraId="235B817C" w14:textId="77777777" w:rsidR="00006BF8" w:rsidRDefault="00006BF8" w:rsidP="00006BF8">
      <w:pPr>
        <w:pStyle w:val="Body"/>
        <w:ind w:firstLine="0"/>
      </w:pPr>
    </w:p>
    <w:p w14:paraId="08833782" w14:textId="0F2219E1" w:rsidR="00006BF8" w:rsidRDefault="00006BF8" w:rsidP="00006BF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2F185A">
        <w:t>Second Order</w:t>
      </w:r>
      <w:r>
        <w:rPr>
          <w:rFonts w:hint="eastAsia"/>
        </w:rPr>
        <w:t xml:space="preserve"> Sliding </w:t>
      </w:r>
      <w:r w:rsidR="00051ACB">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xml:space="preserve">., 2020). However, FS vehicles are constrained by </w:t>
      </w:r>
      <w:r w:rsidR="00051ACB">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w:t>
      </w:r>
      <w:r w:rsidRPr="00FB7040">
        <w:rPr>
          <w:rFonts w:hint="eastAsia"/>
          <w:i/>
          <w:iCs/>
        </w:rPr>
        <w:t>et al</w:t>
      </w:r>
      <w:r>
        <w:rPr>
          <w:rFonts w:hint="eastAsia"/>
        </w:rPr>
        <w:t>, 2023).</w:t>
      </w:r>
    </w:p>
    <w:p w14:paraId="567E36D8" w14:textId="4A7FFFC0" w:rsidR="00006BF8" w:rsidRPr="00A0672F" w:rsidRDefault="00006BF8" w:rsidP="00ED2CE0">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051ACB"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30AD7E2" w14:textId="3E7189A3" w:rsidR="00006BF8" w:rsidRDefault="00006BF8" w:rsidP="00006BF8">
      <w:pPr>
        <w:pStyle w:val="Body"/>
        <w:ind w:firstLineChars="100" w:firstLine="200"/>
      </w:pPr>
      <w:r>
        <w:rPr>
          <w:rFonts w:hint="eastAsia"/>
        </w:rPr>
        <w:t xml:space="preserve">To establish SMC for torque vectoring, the </w:t>
      </w:r>
      <w:r w:rsidR="00051ACB">
        <w:t>sliding</w:t>
      </w:r>
      <w:r>
        <w:rPr>
          <w:rFonts w:hint="eastAsia"/>
        </w:rPr>
        <w:t xml:space="preserve"> surface is designed for the vehicle</w:t>
      </w:r>
      <w:r>
        <w:t>’</w:t>
      </w:r>
      <w:r>
        <w:rPr>
          <w:rFonts w:hint="eastAsia"/>
        </w:rPr>
        <w:t>s yaw rate to track the desired yaw rate. it is expressed as follows:</w:t>
      </w:r>
    </w:p>
    <w:p w14:paraId="1208C3A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CF8B905" w14:textId="77777777" w:rsidTr="00025E05">
        <w:tc>
          <w:tcPr>
            <w:tcW w:w="4361" w:type="dxa"/>
            <w:shd w:val="clear" w:color="auto" w:fill="auto"/>
          </w:tcPr>
          <w:p w14:paraId="7546D39A" w14:textId="77777777" w:rsidR="00006BF8" w:rsidRDefault="00006BF8" w:rsidP="00025E05">
            <w:pPr>
              <w:pStyle w:val="Body"/>
              <w:ind w:firstLine="0"/>
            </w:pPr>
            <w:r w:rsidRPr="001F7642">
              <w:rPr>
                <w:position w:val="-10"/>
              </w:rPr>
              <w:object w:dxaOrig="960" w:dyaOrig="300" w14:anchorId="1E1233FB">
                <v:shape id="_x0000_i1080" type="#_x0000_t75" style="width:48pt;height:15pt" o:ole="">
                  <v:imagedata r:id="rId120" o:title=""/>
                </v:shape>
                <o:OLEObject Type="Embed" ProgID="Equation.DSMT4" ShapeID="_x0000_i1080" DrawAspect="Content" ObjectID="_1786804753" r:id="rId121"/>
              </w:object>
            </w:r>
          </w:p>
        </w:tc>
        <w:tc>
          <w:tcPr>
            <w:tcW w:w="514" w:type="dxa"/>
            <w:shd w:val="clear" w:color="auto" w:fill="auto"/>
            <w:vAlign w:val="center"/>
          </w:tcPr>
          <w:p w14:paraId="3930B767" w14:textId="77777777" w:rsidR="00006BF8" w:rsidRDefault="00006BF8" w:rsidP="00025E05">
            <w:pPr>
              <w:pStyle w:val="Body"/>
              <w:ind w:firstLine="0"/>
              <w:jc w:val="right"/>
            </w:pPr>
            <w:r>
              <w:rPr>
                <w:rFonts w:hint="eastAsia"/>
              </w:rPr>
              <w:t>(17)</w:t>
            </w:r>
          </w:p>
        </w:tc>
      </w:tr>
    </w:tbl>
    <w:p w14:paraId="0CDEBD0D" w14:textId="77777777" w:rsidR="00006BF8" w:rsidRPr="00DE4BCB" w:rsidRDefault="00006BF8" w:rsidP="00006BF8">
      <w:pPr>
        <w:pStyle w:val="Body"/>
        <w:ind w:firstLine="0"/>
      </w:pPr>
    </w:p>
    <w:p w14:paraId="58075318" w14:textId="39BA46BC" w:rsidR="00006BF8" w:rsidRDefault="00006BF8" w:rsidP="00006BF8">
      <w:pPr>
        <w:pStyle w:val="Body"/>
        <w:ind w:firstLine="0"/>
      </w:pPr>
      <w:r>
        <w:rPr>
          <w:rFonts w:hint="eastAsia"/>
        </w:rPr>
        <w:t xml:space="preserve">The process of setting the control input involves following two steps. First, establish the </w:t>
      </w:r>
      <w:r w:rsidR="00051ACB">
        <w:t>equivalent</w:t>
      </w:r>
      <w:r>
        <w:rPr>
          <w:rFonts w:hint="eastAsia"/>
        </w:rPr>
        <w:t xml:space="preserve"> control, </w:t>
      </w:r>
      <w:r>
        <w:rPr>
          <w:rFonts w:hint="eastAsia"/>
        </w:rPr>
        <w:t xml:space="preserve">which ensures </w:t>
      </w:r>
      <w:r w:rsidRPr="001F3F68">
        <w:rPr>
          <w:position w:val="-6"/>
        </w:rPr>
        <w:object w:dxaOrig="499" w:dyaOrig="240" w14:anchorId="3B60F961">
          <v:shape id="_x0000_i1081" type="#_x0000_t75" style="width:24pt;height:11.5pt" o:ole="">
            <v:imagedata r:id="rId122" o:title=""/>
          </v:shape>
          <o:OLEObject Type="Embed" ProgID="Equation.DSMT4" ShapeID="_x0000_i1081" DrawAspect="Content" ObjectID="_1786804754" r:id="rId123"/>
        </w:object>
      </w:r>
      <w:r>
        <w:rPr>
          <w:rFonts w:hint="eastAsia"/>
        </w:rPr>
        <w:t xml:space="preserve"> under the </w:t>
      </w:r>
      <w:r w:rsidR="00051ACB">
        <w:t>assumption</w:t>
      </w:r>
      <w:r>
        <w:rPr>
          <w:rFonts w:hint="eastAsia"/>
        </w:rPr>
        <w:t xml:space="preserve"> of no disturbances and can be determined by imposing </w:t>
      </w:r>
      <w:r w:rsidRPr="001F3F68">
        <w:rPr>
          <w:position w:val="-6"/>
        </w:rPr>
        <w:object w:dxaOrig="499" w:dyaOrig="300" w14:anchorId="124BC5DF">
          <v:shape id="_x0000_i1082" type="#_x0000_t75" style="width:24pt;height:15pt" o:ole="">
            <v:imagedata r:id="rId124" o:title=""/>
          </v:shape>
          <o:OLEObject Type="Embed" ProgID="Equation.DSMT4" ShapeID="_x0000_i1082" DrawAspect="Content" ObjectID="_1786804755" r:id="rId125"/>
        </w:object>
      </w:r>
      <w:r>
        <w:rPr>
          <w:rFonts w:hint="eastAsia"/>
        </w:rPr>
        <w:t>.</w:t>
      </w:r>
    </w:p>
    <w:p w14:paraId="139088EC" w14:textId="77777777" w:rsidR="00FF25AB" w:rsidRDefault="00FF25AB" w:rsidP="00006BF8">
      <w:pPr>
        <w:pStyle w:val="Body"/>
        <w:ind w:firstLine="0"/>
      </w:pPr>
    </w:p>
    <w:tbl>
      <w:tblPr>
        <w:tblW w:w="0" w:type="auto"/>
        <w:tblLook w:val="04A0" w:firstRow="1" w:lastRow="0" w:firstColumn="1" w:lastColumn="0" w:noHBand="0" w:noVBand="1"/>
      </w:tblPr>
      <w:tblGrid>
        <w:gridCol w:w="4343"/>
        <w:gridCol w:w="550"/>
      </w:tblGrid>
      <w:tr w:rsidR="00006BF8" w14:paraId="1ABAEA25" w14:textId="77777777" w:rsidTr="00025E05">
        <w:tc>
          <w:tcPr>
            <w:tcW w:w="4361" w:type="dxa"/>
            <w:shd w:val="clear" w:color="auto" w:fill="auto"/>
          </w:tcPr>
          <w:p w14:paraId="2C0BA27A" w14:textId="77777777" w:rsidR="00006BF8" w:rsidRDefault="00006BF8" w:rsidP="00025E05">
            <w:pPr>
              <w:pStyle w:val="Body"/>
              <w:ind w:firstLine="0"/>
            </w:pPr>
            <w:r w:rsidRPr="00A0672F">
              <w:rPr>
                <w:position w:val="-10"/>
              </w:rPr>
              <w:object w:dxaOrig="1280" w:dyaOrig="340" w14:anchorId="7FF2C85C">
                <v:shape id="_x0000_i1083" type="#_x0000_t75" style="width:64pt;height:17pt" o:ole="">
                  <v:imagedata r:id="rId126" o:title=""/>
                </v:shape>
                <o:OLEObject Type="Embed" ProgID="Equation.DSMT4" ShapeID="_x0000_i1083" DrawAspect="Content" ObjectID="_1786804756" r:id="rId127"/>
              </w:object>
            </w:r>
          </w:p>
        </w:tc>
        <w:tc>
          <w:tcPr>
            <w:tcW w:w="514" w:type="dxa"/>
            <w:shd w:val="clear" w:color="auto" w:fill="auto"/>
            <w:vAlign w:val="center"/>
          </w:tcPr>
          <w:p w14:paraId="5564E53B" w14:textId="77777777" w:rsidR="00006BF8" w:rsidRDefault="00006BF8" w:rsidP="00025E05">
            <w:pPr>
              <w:pStyle w:val="Body"/>
              <w:ind w:firstLine="0"/>
              <w:jc w:val="right"/>
            </w:pPr>
            <w:r>
              <w:rPr>
                <w:rFonts w:hint="eastAsia"/>
              </w:rPr>
              <w:t>(18)</w:t>
            </w:r>
          </w:p>
        </w:tc>
      </w:tr>
    </w:tbl>
    <w:p w14:paraId="0FB53B87" w14:textId="77777777" w:rsidR="00006BF8" w:rsidRDefault="00006BF8" w:rsidP="00006BF8">
      <w:pPr>
        <w:pStyle w:val="Body"/>
        <w:ind w:firstLine="0"/>
      </w:pPr>
    </w:p>
    <w:p w14:paraId="36B9525B" w14:textId="348F763A" w:rsidR="00006BF8" w:rsidRDefault="00051ACB" w:rsidP="00006BF8">
      <w:pPr>
        <w:pStyle w:val="Body"/>
        <w:ind w:firstLine="0"/>
      </w:pPr>
      <w:r>
        <w:t>Derivation</w:t>
      </w:r>
      <w:r w:rsidR="00006BF8">
        <w:rPr>
          <w:rFonts w:hint="eastAsia"/>
        </w:rPr>
        <w:t xml:space="preserve"> of yaw rate is defined in </w:t>
      </w:r>
      <w:r w:rsidR="004C110E">
        <w:t>Eq. (</w:t>
      </w:r>
      <w:r w:rsidR="00006BF8">
        <w:rPr>
          <w:rFonts w:hint="eastAsia"/>
        </w:rPr>
        <w:t xml:space="preserve">3). This equation can be partitioned into two components: one is </w:t>
      </w:r>
      <w:r w:rsidR="00006BF8" w:rsidRPr="0055511E">
        <w:rPr>
          <w:position w:val="-10"/>
        </w:rPr>
        <w:object w:dxaOrig="340" w:dyaOrig="300" w14:anchorId="1FFD7526">
          <v:shape id="_x0000_i1084" type="#_x0000_t75" style="width:17pt;height:15pt" o:ole="">
            <v:imagedata r:id="rId128" o:title=""/>
          </v:shape>
          <o:OLEObject Type="Embed" ProgID="Equation.DSMT4" ShapeID="_x0000_i1084" DrawAspect="Content" ObjectID="_1786804757" r:id="rId129"/>
        </w:object>
      </w:r>
      <w:r w:rsidR="00006BF8">
        <w:rPr>
          <w:rFonts w:hint="eastAsia"/>
        </w:rPr>
        <w:t xml:space="preserve">, which </w:t>
      </w:r>
      <w:r>
        <w:t>consist</w:t>
      </w:r>
      <w:r w:rsidR="00006BF8">
        <w:rPr>
          <w:rFonts w:hint="eastAsia"/>
        </w:rPr>
        <w:t xml:space="preserve"> of </w:t>
      </w:r>
      <w:r w:rsidR="00006BF8" w:rsidRPr="0055511E">
        <w:rPr>
          <w:position w:val="-10"/>
        </w:rPr>
        <w:object w:dxaOrig="260" w:dyaOrig="300" w14:anchorId="5983F2DE">
          <v:shape id="_x0000_i1085" type="#_x0000_t75" style="width:13pt;height:15pt" o:ole="">
            <v:imagedata r:id="rId130" o:title=""/>
          </v:shape>
          <o:OLEObject Type="Embed" ProgID="Equation.DSMT4" ShapeID="_x0000_i1085" DrawAspect="Content" ObjectID="_1786804758" r:id="rId131"/>
        </w:object>
      </w:r>
      <w:r w:rsidR="00006BF8">
        <w:rPr>
          <w:rFonts w:hint="eastAsia"/>
        </w:rPr>
        <w:t xml:space="preserve">, as </w:t>
      </w:r>
      <w:r w:rsidR="00006BF8">
        <w:t>described</w:t>
      </w:r>
      <w:r w:rsidR="00006BF8">
        <w:rPr>
          <w:rFonts w:hint="eastAsia"/>
        </w:rPr>
        <w:t xml:space="preserve"> in the following:</w:t>
      </w:r>
    </w:p>
    <w:p w14:paraId="7E993C41"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1CCD14C" w14:textId="77777777" w:rsidTr="00025E05">
        <w:tc>
          <w:tcPr>
            <w:tcW w:w="4361" w:type="dxa"/>
            <w:shd w:val="clear" w:color="auto" w:fill="auto"/>
          </w:tcPr>
          <w:p w14:paraId="57A98997" w14:textId="77777777" w:rsidR="00006BF8" w:rsidRDefault="00006BF8" w:rsidP="00025E05">
            <w:pPr>
              <w:pStyle w:val="Body"/>
              <w:ind w:firstLine="0"/>
            </w:pPr>
            <w:r w:rsidRPr="00C07AB2">
              <w:rPr>
                <w:position w:val="-44"/>
              </w:rPr>
              <w:object w:dxaOrig="3460" w:dyaOrig="960" w14:anchorId="3609141A">
                <v:shape id="_x0000_i1086" type="#_x0000_t75" style="width:173.5pt;height:48pt" o:ole="">
                  <v:imagedata r:id="rId132" o:title=""/>
                </v:shape>
                <o:OLEObject Type="Embed" ProgID="Equation.DSMT4" ShapeID="_x0000_i1086" DrawAspect="Content" ObjectID="_1786804759" r:id="rId133"/>
              </w:object>
            </w:r>
          </w:p>
        </w:tc>
        <w:tc>
          <w:tcPr>
            <w:tcW w:w="514" w:type="dxa"/>
            <w:shd w:val="clear" w:color="auto" w:fill="auto"/>
            <w:vAlign w:val="center"/>
          </w:tcPr>
          <w:p w14:paraId="1E1048FD" w14:textId="77777777" w:rsidR="00006BF8" w:rsidRDefault="00006BF8" w:rsidP="00025E05">
            <w:pPr>
              <w:pStyle w:val="Body"/>
              <w:ind w:firstLine="0"/>
              <w:jc w:val="right"/>
            </w:pPr>
            <w:r>
              <w:rPr>
                <w:rFonts w:hint="eastAsia"/>
              </w:rPr>
              <w:t>(19)</w:t>
            </w:r>
          </w:p>
        </w:tc>
      </w:tr>
    </w:tbl>
    <w:p w14:paraId="59864413" w14:textId="77777777" w:rsidR="00006BF8" w:rsidRDefault="00006BF8" w:rsidP="00006BF8">
      <w:pPr>
        <w:pStyle w:val="Body"/>
        <w:ind w:firstLine="0"/>
      </w:pPr>
    </w:p>
    <w:p w14:paraId="0EEE634C" w14:textId="4FABB053" w:rsidR="00006BF8" w:rsidRDefault="00006BF8" w:rsidP="00006BF8">
      <w:pPr>
        <w:pStyle w:val="Body"/>
        <w:ind w:firstLine="0"/>
      </w:pPr>
      <w:r>
        <w:rPr>
          <w:rFonts w:hint="eastAsia"/>
        </w:rPr>
        <w:t xml:space="preserve">And the other is </w:t>
      </w:r>
      <w:r w:rsidRPr="00D363A4">
        <w:rPr>
          <w:position w:val="-12"/>
        </w:rPr>
        <w:object w:dxaOrig="340" w:dyaOrig="320" w14:anchorId="1555010A">
          <v:shape id="_x0000_i1087" type="#_x0000_t75" style="width:17pt;height:15.5pt" o:ole="">
            <v:imagedata r:id="rId134" o:title=""/>
          </v:shape>
          <o:OLEObject Type="Embed" ProgID="Equation.DSMT4" ShapeID="_x0000_i1087" DrawAspect="Content" ObjectID="_1786804760" r:id="rId135"/>
        </w:object>
      </w:r>
      <w:r>
        <w:rPr>
          <w:rFonts w:hint="eastAsia"/>
        </w:rPr>
        <w:t xml:space="preserve">, which consists of </w:t>
      </w:r>
      <w:r w:rsidRPr="0055511E">
        <w:rPr>
          <w:position w:val="-12"/>
        </w:rPr>
        <w:object w:dxaOrig="260" w:dyaOrig="320" w14:anchorId="79159D11">
          <v:shape id="_x0000_i1088" type="#_x0000_t75" style="width:13pt;height:15.5pt" o:ole="">
            <v:imagedata r:id="rId136" o:title=""/>
          </v:shape>
          <o:OLEObject Type="Embed" ProgID="Equation.DSMT4" ShapeID="_x0000_i1088" DrawAspect="Content" ObjectID="_1786804761" r:id="rId137"/>
        </w:object>
      </w:r>
      <w:r>
        <w:rPr>
          <w:rFonts w:hint="eastAsia"/>
        </w:rPr>
        <w:t xml:space="preserve">, as </w:t>
      </w:r>
      <w:r w:rsidR="00051ACB">
        <w:t>described in</w:t>
      </w:r>
      <w:r>
        <w:rPr>
          <w:rFonts w:hint="eastAsia"/>
        </w:rPr>
        <w:t xml:space="preserve"> the following:</w:t>
      </w:r>
    </w:p>
    <w:p w14:paraId="6A641EA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225EED8" w14:textId="77777777" w:rsidTr="00025E05">
        <w:tc>
          <w:tcPr>
            <w:tcW w:w="4361" w:type="dxa"/>
            <w:shd w:val="clear" w:color="auto" w:fill="auto"/>
          </w:tcPr>
          <w:p w14:paraId="1DF87716" w14:textId="77777777" w:rsidR="00006BF8" w:rsidRDefault="00006BF8" w:rsidP="00025E05">
            <w:pPr>
              <w:pStyle w:val="Body"/>
              <w:ind w:firstLine="0"/>
            </w:pPr>
            <w:r>
              <w:rPr>
                <w:position w:val="-46"/>
              </w:rPr>
              <w:object w:dxaOrig="3540" w:dyaOrig="999" w14:anchorId="4D379D78">
                <v:shape id="_x0000_i1089" type="#_x0000_t75" style="width:177pt;height:50pt" o:ole="">
                  <v:imagedata r:id="rId138" o:title=""/>
                </v:shape>
                <o:OLEObject Type="Embed" ProgID="Equation.DSMT4" ShapeID="_x0000_i1089" DrawAspect="Content" ObjectID="_1786804762" r:id="rId139"/>
              </w:object>
            </w:r>
          </w:p>
        </w:tc>
        <w:tc>
          <w:tcPr>
            <w:tcW w:w="514" w:type="dxa"/>
            <w:shd w:val="clear" w:color="auto" w:fill="auto"/>
            <w:vAlign w:val="center"/>
          </w:tcPr>
          <w:p w14:paraId="5FFD43FB" w14:textId="77777777" w:rsidR="00006BF8" w:rsidRDefault="00006BF8" w:rsidP="00025E05">
            <w:pPr>
              <w:pStyle w:val="Body"/>
              <w:ind w:firstLine="0"/>
              <w:jc w:val="right"/>
            </w:pPr>
            <w:r>
              <w:rPr>
                <w:rFonts w:hint="eastAsia"/>
              </w:rPr>
              <w:t>(20)</w:t>
            </w:r>
          </w:p>
        </w:tc>
      </w:tr>
    </w:tbl>
    <w:p w14:paraId="54489535" w14:textId="77777777" w:rsidR="00006BF8" w:rsidRDefault="00006BF8" w:rsidP="00006BF8">
      <w:pPr>
        <w:pStyle w:val="Body"/>
        <w:ind w:firstLine="0"/>
      </w:pPr>
    </w:p>
    <w:p w14:paraId="7F90E9B1" w14:textId="77777777" w:rsidR="00006BF8" w:rsidRDefault="00006BF8" w:rsidP="00006BF8">
      <w:pPr>
        <w:pStyle w:val="Body"/>
        <w:ind w:firstLine="0"/>
      </w:pPr>
      <w:r>
        <w:rPr>
          <w:rFonts w:hint="eastAsia"/>
        </w:rPr>
        <w:t>Using above equations, eq.(X) can be substituted as follows:</w:t>
      </w:r>
    </w:p>
    <w:p w14:paraId="75622A87"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C177E22" w14:textId="77777777" w:rsidTr="00025E05">
        <w:tc>
          <w:tcPr>
            <w:tcW w:w="4361" w:type="dxa"/>
            <w:shd w:val="clear" w:color="auto" w:fill="auto"/>
          </w:tcPr>
          <w:bookmarkStart w:id="0" w:name="_Hlk175695064"/>
          <w:p w14:paraId="5206675E" w14:textId="77777777" w:rsidR="00006BF8" w:rsidRDefault="00006BF8" w:rsidP="00025E05">
            <w:pPr>
              <w:pStyle w:val="Body"/>
              <w:ind w:firstLine="0"/>
            </w:pPr>
            <w:r w:rsidRPr="001F3F68">
              <w:rPr>
                <w:position w:val="-26"/>
              </w:rPr>
              <w:object w:dxaOrig="2740" w:dyaOrig="600" w14:anchorId="69A0EE04">
                <v:shape id="_x0000_i1090" type="#_x0000_t75" style="width:137pt;height:30pt" o:ole="">
                  <v:imagedata r:id="rId140" o:title=""/>
                </v:shape>
                <o:OLEObject Type="Embed" ProgID="Equation.DSMT4" ShapeID="_x0000_i1090" DrawAspect="Content" ObjectID="_1786804763" r:id="rId141"/>
              </w:object>
            </w:r>
            <w:bookmarkEnd w:id="0"/>
          </w:p>
        </w:tc>
        <w:tc>
          <w:tcPr>
            <w:tcW w:w="514" w:type="dxa"/>
            <w:shd w:val="clear" w:color="auto" w:fill="auto"/>
            <w:vAlign w:val="center"/>
          </w:tcPr>
          <w:p w14:paraId="5AB85165" w14:textId="77777777" w:rsidR="00006BF8" w:rsidRDefault="00006BF8" w:rsidP="00025E05">
            <w:pPr>
              <w:pStyle w:val="Body"/>
              <w:ind w:firstLine="0"/>
              <w:jc w:val="right"/>
            </w:pPr>
            <w:r>
              <w:rPr>
                <w:rFonts w:hint="eastAsia"/>
              </w:rPr>
              <w:t>(21)</w:t>
            </w:r>
          </w:p>
        </w:tc>
      </w:tr>
    </w:tbl>
    <w:p w14:paraId="5C4ED483" w14:textId="77777777" w:rsidR="00006BF8" w:rsidRDefault="00006BF8" w:rsidP="00006BF8">
      <w:pPr>
        <w:pStyle w:val="Body"/>
        <w:ind w:firstLine="0"/>
      </w:pPr>
    </w:p>
    <w:p w14:paraId="573B90A9" w14:textId="520CC16B" w:rsidR="00006BF8" w:rsidRPr="00913418" w:rsidRDefault="00006BF8" w:rsidP="00006BF8">
      <w:pPr>
        <w:pStyle w:val="Body"/>
        <w:ind w:firstLine="0"/>
      </w:pPr>
      <w:r>
        <w:rPr>
          <w:rFonts w:hint="eastAsia"/>
        </w:rPr>
        <w:t xml:space="preserve">where </w:t>
      </w:r>
      <w:r w:rsidRPr="00AE611B">
        <w:rPr>
          <w:position w:val="-10"/>
        </w:rPr>
        <w:object w:dxaOrig="340" w:dyaOrig="300" w14:anchorId="5DD7FF18">
          <v:shape id="_x0000_i1091" type="#_x0000_t75" style="width:16.5pt;height:15pt" o:ole="">
            <v:imagedata r:id="rId142" o:title=""/>
          </v:shape>
          <o:OLEObject Type="Embed" ProgID="Equation.DSMT4" ShapeID="_x0000_i1091" DrawAspect="Content" ObjectID="_1786804764" r:id="rId143"/>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42622E49">
          <v:shape id="_x0000_i1092" type="#_x0000_t75" style="width:16.5pt;height:15pt" o:ole="">
            <v:imagedata r:id="rId144" o:title=""/>
          </v:shape>
          <o:OLEObject Type="Embed" ProgID="Equation.DSMT4" ShapeID="_x0000_i1092" DrawAspect="Content" ObjectID="_1786804765" r:id="rId145"/>
        </w:object>
      </w:r>
      <w:r>
        <w:rPr>
          <w:rFonts w:hint="eastAsia"/>
        </w:rPr>
        <w:t xml:space="preserve">, which can be controlled using braking and acceleration, is treated as </w:t>
      </w:r>
      <w:r w:rsidR="00051ACB">
        <w:t>a</w:t>
      </w:r>
      <w:r>
        <w:rPr>
          <w:rFonts w:hint="eastAsia"/>
        </w:rPr>
        <w:t xml:space="preserve"> control input. </w:t>
      </w:r>
      <w:r w:rsidRPr="00D363A4">
        <w:rPr>
          <w:position w:val="-12"/>
        </w:rPr>
        <w:object w:dxaOrig="340" w:dyaOrig="320" w14:anchorId="4B9675F1">
          <v:shape id="_x0000_i1093" type="#_x0000_t75" style="width:17pt;height:15.5pt" o:ole="">
            <v:imagedata r:id="rId134" o:title=""/>
          </v:shape>
          <o:OLEObject Type="Embed" ProgID="Equation.DSMT4" ShapeID="_x0000_i1093" DrawAspect="Content" ObjectID="_1786804766" r:id="rId146"/>
        </w:object>
      </w:r>
      <w:r>
        <w:rPr>
          <w:rFonts w:hint="eastAsia"/>
        </w:rPr>
        <w:t xml:space="preserve"> is associated with lateral forces that are difficult to achieve. for getting equival</w:t>
      </w:r>
      <w:r w:rsidR="00051ACB">
        <w:rPr>
          <w:rFonts w:hint="eastAsia"/>
        </w:rPr>
        <w:t>en</w:t>
      </w:r>
      <w:r>
        <w:rPr>
          <w:rFonts w:hint="eastAsia"/>
        </w:rPr>
        <w:t xml:space="preserve">t control input, neglecting </w:t>
      </w:r>
      <w:r w:rsidRPr="00E601EA">
        <w:rPr>
          <w:position w:val="-10"/>
        </w:rPr>
        <w:object w:dxaOrig="340" w:dyaOrig="300" w14:anchorId="66378D11">
          <v:shape id="_x0000_i1094" type="#_x0000_t75" style="width:17pt;height:14.5pt" o:ole="">
            <v:imagedata r:id="rId147" o:title=""/>
          </v:shape>
          <o:OLEObject Type="Embed" ProgID="Equation.DSMT4" ShapeID="_x0000_i1094" DrawAspect="Content" ObjectID="_1786804767" r:id="rId148"/>
        </w:object>
      </w:r>
      <w:r>
        <w:rPr>
          <w:rFonts w:hint="eastAsia"/>
        </w:rPr>
        <w:t xml:space="preserve">and </w:t>
      </w:r>
      <w:r w:rsidRPr="00A22714">
        <w:rPr>
          <w:position w:val="-12"/>
        </w:rPr>
        <w:object w:dxaOrig="340" w:dyaOrig="320" w14:anchorId="7C2BC24D">
          <v:shape id="_x0000_i1095" type="#_x0000_t75" style="width:17pt;height:15.5pt" o:ole="">
            <v:imagedata r:id="rId149" o:title=""/>
          </v:shape>
          <o:OLEObject Type="Embed" ProgID="Equation.DSMT4" ShapeID="_x0000_i1095" DrawAspect="Content" ObjectID="_1786804768" r:id="rId150"/>
        </w:object>
      </w:r>
      <w:r>
        <w:rPr>
          <w:rFonts w:hint="eastAsia"/>
        </w:rPr>
        <w:t xml:space="preserve">, the </w:t>
      </w:r>
      <w:r w:rsidR="00051ACB">
        <w:t>equivalent</w:t>
      </w:r>
      <w:r>
        <w:rPr>
          <w:rFonts w:hint="eastAsia"/>
        </w:rPr>
        <w:t xml:space="preserve"> control input defined Eq. (22)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r w:rsidRPr="00D678F9">
        <w:t>Goggia</w:t>
      </w:r>
      <w:r>
        <w:rPr>
          <w:rFonts w:hint="eastAsia"/>
        </w:rPr>
        <w:t xml:space="preserve"> et al., 2014).</w:t>
      </w:r>
    </w:p>
    <w:p w14:paraId="232992E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316E185F" w14:textId="77777777" w:rsidTr="00025E05">
        <w:tc>
          <w:tcPr>
            <w:tcW w:w="4361" w:type="dxa"/>
            <w:shd w:val="clear" w:color="auto" w:fill="auto"/>
          </w:tcPr>
          <w:p w14:paraId="0CF4F319" w14:textId="77777777" w:rsidR="00006BF8" w:rsidRDefault="00006BF8" w:rsidP="00025E05">
            <w:pPr>
              <w:pStyle w:val="Body"/>
              <w:ind w:firstLine="0"/>
            </w:pPr>
            <w:r w:rsidRPr="00522E4A">
              <w:rPr>
                <w:position w:val="-12"/>
              </w:rPr>
              <w:object w:dxaOrig="920" w:dyaOrig="320" w14:anchorId="35CA1137">
                <v:shape id="_x0000_i1096" type="#_x0000_t75" style="width:46pt;height:16.5pt" o:ole="">
                  <v:imagedata r:id="rId151" o:title=""/>
                </v:shape>
                <o:OLEObject Type="Embed" ProgID="Equation.DSMT4" ShapeID="_x0000_i1096" DrawAspect="Content" ObjectID="_1786804769" r:id="rId152"/>
              </w:object>
            </w:r>
          </w:p>
        </w:tc>
        <w:tc>
          <w:tcPr>
            <w:tcW w:w="514" w:type="dxa"/>
            <w:shd w:val="clear" w:color="auto" w:fill="auto"/>
            <w:vAlign w:val="center"/>
          </w:tcPr>
          <w:p w14:paraId="2C1EB763" w14:textId="77777777" w:rsidR="00006BF8" w:rsidRDefault="00006BF8" w:rsidP="00025E05">
            <w:pPr>
              <w:pStyle w:val="Body"/>
              <w:ind w:firstLine="0"/>
              <w:jc w:val="right"/>
            </w:pPr>
            <w:r>
              <w:rPr>
                <w:rFonts w:hint="eastAsia"/>
              </w:rPr>
              <w:t>(22)</w:t>
            </w:r>
          </w:p>
        </w:tc>
      </w:tr>
    </w:tbl>
    <w:p w14:paraId="67A9D252" w14:textId="77777777" w:rsidR="00006BF8" w:rsidRDefault="00006BF8" w:rsidP="00006BF8">
      <w:pPr>
        <w:pStyle w:val="Body"/>
        <w:ind w:firstLine="0"/>
      </w:pPr>
    </w:p>
    <w:p w14:paraId="78F67D82" w14:textId="59CCB42D" w:rsidR="00006BF8" w:rsidRDefault="00006BF8" w:rsidP="00006BF8">
      <w:pPr>
        <w:pStyle w:val="Body"/>
        <w:ind w:firstLine="0"/>
      </w:pPr>
      <w:r>
        <w:rPr>
          <w:rFonts w:hint="eastAsia"/>
        </w:rPr>
        <w:t xml:space="preserve">Originally, </w:t>
      </w:r>
      <w:r w:rsidR="00051ACB">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2339EFBF"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DFEC425" w14:textId="77777777" w:rsidTr="00025E05">
        <w:tc>
          <w:tcPr>
            <w:tcW w:w="4361" w:type="dxa"/>
            <w:shd w:val="clear" w:color="auto" w:fill="auto"/>
          </w:tcPr>
          <w:p w14:paraId="00AF2E42" w14:textId="77777777" w:rsidR="00006BF8" w:rsidRDefault="00006BF8" w:rsidP="00025E05">
            <w:pPr>
              <w:pStyle w:val="Body"/>
              <w:ind w:firstLine="0"/>
            </w:pPr>
            <w:r w:rsidRPr="002548DD">
              <w:rPr>
                <w:position w:val="-10"/>
              </w:rPr>
              <w:object w:dxaOrig="1780" w:dyaOrig="300" w14:anchorId="24032D98">
                <v:shape id="_x0000_i1097" type="#_x0000_t75" style="width:88.5pt;height:15.5pt" o:ole="">
                  <v:imagedata r:id="rId153" o:title=""/>
                </v:shape>
                <o:OLEObject Type="Embed" ProgID="Equation.DSMT4" ShapeID="_x0000_i1097" DrawAspect="Content" ObjectID="_1786804770" r:id="rId154"/>
              </w:object>
            </w:r>
          </w:p>
        </w:tc>
        <w:tc>
          <w:tcPr>
            <w:tcW w:w="514" w:type="dxa"/>
            <w:shd w:val="clear" w:color="auto" w:fill="auto"/>
            <w:vAlign w:val="center"/>
          </w:tcPr>
          <w:p w14:paraId="5B8E5279" w14:textId="77777777" w:rsidR="00006BF8" w:rsidRDefault="00006BF8" w:rsidP="00025E05">
            <w:pPr>
              <w:pStyle w:val="Body"/>
              <w:ind w:firstLine="0"/>
              <w:jc w:val="right"/>
            </w:pPr>
            <w:r>
              <w:rPr>
                <w:rFonts w:hint="eastAsia"/>
              </w:rPr>
              <w:t>(22)</w:t>
            </w:r>
          </w:p>
        </w:tc>
      </w:tr>
    </w:tbl>
    <w:p w14:paraId="31B7C317" w14:textId="77777777" w:rsidR="00006BF8" w:rsidRDefault="00006BF8" w:rsidP="00006BF8">
      <w:pPr>
        <w:pStyle w:val="Body"/>
        <w:ind w:firstLine="0"/>
      </w:pPr>
    </w:p>
    <w:p w14:paraId="1378B50B" w14:textId="0DA3DA42" w:rsidR="00006BF8" w:rsidRDefault="00006BF8" w:rsidP="00172B90">
      <w:pPr>
        <w:pStyle w:val="Body"/>
        <w:ind w:firstLine="0"/>
      </w:pPr>
      <w:r>
        <w:rPr>
          <w:rFonts w:hint="eastAsia"/>
        </w:rPr>
        <w:t xml:space="preserve">where </w:t>
      </w:r>
      <w:r w:rsidRPr="009665E8">
        <w:rPr>
          <w:position w:val="-4"/>
        </w:rPr>
        <w:object w:dxaOrig="240" w:dyaOrig="220" w14:anchorId="28F8E60E">
          <v:shape id="_x0000_i1098" type="#_x0000_t75" style="width:11.5pt;height:11pt" o:ole="">
            <v:imagedata r:id="rId155" o:title=""/>
          </v:shape>
          <o:OLEObject Type="Embed" ProgID="Equation.DSMT4" ShapeID="_x0000_i1098" DrawAspect="Content" ObjectID="_1786804771" r:id="rId156"/>
        </w:object>
      </w:r>
      <w:r>
        <w:rPr>
          <w:rFonts w:hint="eastAsia"/>
        </w:rPr>
        <w:t xml:space="preserve">is the control gain for </w:t>
      </w:r>
      <w:r w:rsidR="00051ACB">
        <w:t>sliding</w:t>
      </w:r>
      <w:r>
        <w:rPr>
          <w:rFonts w:hint="eastAsia"/>
        </w:rPr>
        <w:t xml:space="preserve"> mode control.</w:t>
      </w:r>
      <w:r w:rsidR="00172B90">
        <w:rPr>
          <w:rFonts w:hint="eastAsia"/>
        </w:rPr>
        <w:t xml:space="preserve"> </w:t>
      </w:r>
      <w:r w:rsidRPr="00D27F6B">
        <w:t xml:space="preserve">To ensure the sliding surface converges in finite time, </w:t>
      </w:r>
      <w:r w:rsidRPr="00D27F6B">
        <w:lastRenderedPageBreak/>
        <w:t>Lyapunov functions are used.</w:t>
      </w:r>
      <w:r>
        <w:rPr>
          <w:rFonts w:hint="eastAsia"/>
        </w:rPr>
        <w:t xml:space="preserve"> </w:t>
      </w:r>
      <w:r>
        <w:t>According</w:t>
      </w:r>
      <w:r>
        <w:rPr>
          <w:rFonts w:hint="eastAsia"/>
        </w:rPr>
        <w:t xml:space="preserve"> to </w:t>
      </w:r>
      <w:r w:rsidR="00051ACB">
        <w:t>Eq. (</w:t>
      </w:r>
      <w:r>
        <w:rPr>
          <w:rFonts w:hint="eastAsia"/>
        </w:rPr>
        <w:t xml:space="preserve">23). control gain must be over the </w:t>
      </w:r>
      <w:r w:rsidRPr="00A22714">
        <w:rPr>
          <w:position w:val="-12"/>
        </w:rPr>
        <w:object w:dxaOrig="800" w:dyaOrig="320" w14:anchorId="6F9E65A6">
          <v:shape id="_x0000_i1099" type="#_x0000_t75" style="width:41pt;height:16.5pt" o:ole="">
            <v:imagedata r:id="rId157" o:title=""/>
          </v:shape>
          <o:OLEObject Type="Embed" ProgID="Equation.DSMT4" ShapeID="_x0000_i1099" DrawAspect="Content" ObjectID="_1786804772" r:id="rId158"/>
        </w:object>
      </w:r>
      <w:r>
        <w:rPr>
          <w:rFonts w:hint="eastAsia"/>
        </w:rPr>
        <w:t>.</w:t>
      </w:r>
    </w:p>
    <w:p w14:paraId="394413DE" w14:textId="77777777" w:rsidR="003F0F9B" w:rsidRDefault="003F0F9B" w:rsidP="0046499F">
      <w:pPr>
        <w:pStyle w:val="Body"/>
        <w:ind w:firstLine="0"/>
      </w:pPr>
    </w:p>
    <w:tbl>
      <w:tblPr>
        <w:tblW w:w="4928" w:type="dxa"/>
        <w:tblLayout w:type="fixed"/>
        <w:tblLook w:val="04A0" w:firstRow="1" w:lastRow="0" w:firstColumn="1" w:lastColumn="0" w:noHBand="0" w:noVBand="1"/>
      </w:tblPr>
      <w:tblGrid>
        <w:gridCol w:w="4361"/>
        <w:gridCol w:w="567"/>
      </w:tblGrid>
      <w:tr w:rsidR="00006BF8" w14:paraId="4554995F" w14:textId="77777777" w:rsidTr="00025E05">
        <w:tc>
          <w:tcPr>
            <w:tcW w:w="4361" w:type="dxa"/>
            <w:shd w:val="clear" w:color="auto" w:fill="auto"/>
          </w:tcPr>
          <w:p w14:paraId="18C62A96" w14:textId="77777777" w:rsidR="00006BF8" w:rsidRDefault="00006BF8" w:rsidP="00025E05">
            <w:pPr>
              <w:pStyle w:val="Body"/>
              <w:ind w:firstLine="0"/>
            </w:pPr>
            <w:r w:rsidRPr="00A22714">
              <w:rPr>
                <w:position w:val="-136"/>
              </w:rPr>
              <w:object w:dxaOrig="3000" w:dyaOrig="2820" w14:anchorId="2AAE84D9">
                <v:shape id="_x0000_i1100" type="#_x0000_t75" style="width:136pt;height:127pt" o:ole="">
                  <v:imagedata r:id="rId159" o:title=""/>
                </v:shape>
                <o:OLEObject Type="Embed" ProgID="Equation.DSMT4" ShapeID="_x0000_i1100" DrawAspect="Content" ObjectID="_1786804773" r:id="rId160"/>
              </w:object>
            </w:r>
          </w:p>
        </w:tc>
        <w:tc>
          <w:tcPr>
            <w:tcW w:w="567" w:type="dxa"/>
            <w:shd w:val="clear" w:color="auto" w:fill="auto"/>
            <w:vAlign w:val="center"/>
          </w:tcPr>
          <w:p w14:paraId="055C69D4" w14:textId="77777777" w:rsidR="00006BF8" w:rsidRDefault="00006BF8" w:rsidP="00025E05">
            <w:pPr>
              <w:pStyle w:val="Body"/>
              <w:ind w:firstLine="0"/>
              <w:jc w:val="right"/>
            </w:pPr>
            <w:r>
              <w:rPr>
                <w:rFonts w:hint="eastAsia"/>
              </w:rPr>
              <w:t>(27)</w:t>
            </w:r>
          </w:p>
        </w:tc>
      </w:tr>
    </w:tbl>
    <w:p w14:paraId="598CA38F" w14:textId="77777777" w:rsidR="00006BF8" w:rsidRDefault="00006BF8" w:rsidP="00006BF8">
      <w:pPr>
        <w:pStyle w:val="Body"/>
        <w:ind w:firstLine="0"/>
      </w:pPr>
    </w:p>
    <w:p w14:paraId="036B7AD2" w14:textId="538993E5" w:rsidR="00006BF8" w:rsidRDefault="00006BF8" w:rsidP="00006BF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051ACB">
        <w:t>to account</w:t>
      </w:r>
      <w:r>
        <w:rPr>
          <w:rFonts w:hint="eastAsia"/>
        </w:rPr>
        <w:t xml:space="preserve"> for the uncertainties. </w:t>
      </w:r>
      <w:r w:rsidRPr="009D3334">
        <w:t xml:space="preserve">However, due to the continuous oscillations observed in the AEKF output, </w:t>
      </w:r>
      <w:r w:rsidR="00051ACB">
        <w:t>there</w:t>
      </w:r>
      <w:r>
        <w:rPr>
          <w:rFonts w:hint="eastAsia"/>
        </w:rPr>
        <w:t xml:space="preserve"> is a risk of using AEKF </w:t>
      </w:r>
      <w:r w:rsidR="00051ACB">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4D5383E9" w14:textId="77777777" w:rsidR="00006BF8" w:rsidRPr="00E647AB"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7A0D810D" w14:textId="77777777" w:rsidTr="00025E05">
        <w:tc>
          <w:tcPr>
            <w:tcW w:w="4361" w:type="dxa"/>
            <w:shd w:val="clear" w:color="auto" w:fill="auto"/>
          </w:tcPr>
          <w:p w14:paraId="17F84F46" w14:textId="77777777" w:rsidR="00006BF8" w:rsidRDefault="00006BF8" w:rsidP="00025E05">
            <w:pPr>
              <w:pStyle w:val="Body"/>
              <w:ind w:firstLine="0"/>
            </w:pPr>
            <w:r w:rsidRPr="005A5E59">
              <w:rPr>
                <w:position w:val="-32"/>
              </w:rPr>
              <w:object w:dxaOrig="1820" w:dyaOrig="740" w14:anchorId="042B2FE9">
                <v:shape id="_x0000_i1101" type="#_x0000_t75" style="width:82pt;height:33.5pt" o:ole="">
                  <v:imagedata r:id="rId161" o:title=""/>
                </v:shape>
                <o:OLEObject Type="Embed" ProgID="Equation.DSMT4" ShapeID="_x0000_i1101" DrawAspect="Content" ObjectID="_1786804774" r:id="rId162"/>
              </w:object>
            </w:r>
          </w:p>
        </w:tc>
        <w:tc>
          <w:tcPr>
            <w:tcW w:w="567" w:type="dxa"/>
            <w:shd w:val="clear" w:color="auto" w:fill="auto"/>
            <w:vAlign w:val="center"/>
          </w:tcPr>
          <w:p w14:paraId="2C05EACD" w14:textId="77777777" w:rsidR="00006BF8" w:rsidRDefault="00006BF8" w:rsidP="00025E05">
            <w:pPr>
              <w:pStyle w:val="Body"/>
              <w:ind w:firstLine="0"/>
              <w:jc w:val="right"/>
            </w:pPr>
            <w:r>
              <w:rPr>
                <w:rFonts w:hint="eastAsia"/>
              </w:rPr>
              <w:t>(27)</w:t>
            </w:r>
          </w:p>
        </w:tc>
      </w:tr>
    </w:tbl>
    <w:p w14:paraId="731CD3F8" w14:textId="77777777" w:rsidR="00006BF8" w:rsidRPr="005A5E59" w:rsidRDefault="00006BF8" w:rsidP="00006BF8">
      <w:pPr>
        <w:pStyle w:val="Body"/>
        <w:ind w:firstLine="0"/>
      </w:pPr>
    </w:p>
    <w:p w14:paraId="02A5FD00" w14:textId="61F8D85C" w:rsidR="00006BF8" w:rsidRDefault="00006BF8" w:rsidP="00006BF8">
      <w:pPr>
        <w:pStyle w:val="Body"/>
        <w:ind w:firstLine="0"/>
      </w:pPr>
      <w:r>
        <w:rPr>
          <w:rFonts w:hint="eastAsia"/>
        </w:rPr>
        <w:t xml:space="preserve">where </w:t>
      </w:r>
      <w:r w:rsidRPr="005147DB">
        <w:rPr>
          <w:position w:val="-6"/>
        </w:rPr>
        <w:object w:dxaOrig="220" w:dyaOrig="200" w14:anchorId="07D99E2B">
          <v:shape id="_x0000_i1102" type="#_x0000_t75" style="width:11.5pt;height:9.5pt" o:ole="">
            <v:imagedata r:id="rId163" o:title=""/>
          </v:shape>
          <o:OLEObject Type="Embed" ProgID="Equation.DSMT4" ShapeID="_x0000_i1102" DrawAspect="Content" ObjectID="_1786804775" r:id="rId164"/>
        </w:object>
      </w:r>
      <w:r>
        <w:rPr>
          <w:rFonts w:hint="eastAsia"/>
        </w:rPr>
        <w:t xml:space="preserve">is reference value that defines the intervals, </w:t>
      </w:r>
      <w:r w:rsidRPr="005147DB">
        <w:rPr>
          <w:position w:val="-12"/>
        </w:rPr>
        <w:object w:dxaOrig="340" w:dyaOrig="360" w14:anchorId="429584A7">
          <v:shape id="_x0000_i1103" type="#_x0000_t75" style="width:17pt;height:18pt" o:ole="">
            <v:imagedata r:id="rId165" o:title=""/>
          </v:shape>
          <o:OLEObject Type="Embed" ProgID="Equation.DSMT4" ShapeID="_x0000_i1103" DrawAspect="Content" ObjectID="_1786804776" r:id="rId166"/>
        </w:object>
      </w:r>
      <w:r>
        <w:rPr>
          <w:rFonts w:hint="eastAsia"/>
        </w:rPr>
        <w:t xml:space="preserve">is the estimation of </w:t>
      </w:r>
      <w:r w:rsidRPr="004F1947">
        <w:rPr>
          <w:position w:val="-12"/>
        </w:rPr>
        <w:object w:dxaOrig="340" w:dyaOrig="320" w14:anchorId="7D0EDADF">
          <v:shape id="_x0000_i1104" type="#_x0000_t75" style="width:17pt;height:16.5pt" o:ole="">
            <v:imagedata r:id="rId167" o:title=""/>
          </v:shape>
          <o:OLEObject Type="Embed" ProgID="Equation.DSMT4" ShapeID="_x0000_i1104" DrawAspect="Content" ObjectID="_1786804777" r:id="rId168"/>
        </w:object>
      </w:r>
      <w:r>
        <w:rPr>
          <w:rFonts w:hint="eastAsia"/>
        </w:rPr>
        <w:t xml:space="preserve">using AEKF </w:t>
      </w:r>
      <w:r w:rsidRPr="005147DB">
        <w:rPr>
          <w:position w:val="-10"/>
        </w:rPr>
        <w:object w:dxaOrig="220" w:dyaOrig="279" w14:anchorId="3DEFA5E8">
          <v:shape id="_x0000_i1105" type="#_x0000_t75" style="width:11pt;height:14pt" o:ole="">
            <v:imagedata r:id="rId169" o:title=""/>
          </v:shape>
          <o:OLEObject Type="Embed" ProgID="Equation.DSMT4" ShapeID="_x0000_i1105" DrawAspect="Content" ObjectID="_1786804778" r:id="rId170"/>
        </w:object>
      </w:r>
      <w:r>
        <w:rPr>
          <w:rFonts w:hint="eastAsia"/>
        </w:rPr>
        <w:t xml:space="preserve"> is bias term for extra disturbances. </w:t>
      </w:r>
    </w:p>
    <w:p w14:paraId="34E7A7F1" w14:textId="146C3CBF" w:rsidR="00006BF8" w:rsidRDefault="00006BF8" w:rsidP="00172B90">
      <w:pPr>
        <w:pStyle w:val="Body"/>
        <w:ind w:firstLineChars="100" w:firstLine="200"/>
      </w:pPr>
      <w:r>
        <w:rPr>
          <w:rFonts w:hint="eastAsia"/>
        </w:rPr>
        <w:t xml:space="preserve">where a is reference value that defines the intervals, my_ is the estimation of my using AEKF B is the bias term accounting for extra disturbances. the method </w:t>
      </w:r>
      <w:r w:rsidR="002F185A">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rsidR="002F185A">
        <w:t>manifold (</w:t>
      </w:r>
      <w:r>
        <w:rPr>
          <w:rFonts w:hint="eastAsia"/>
        </w:rPr>
        <w:t xml:space="preserve">Back </w:t>
      </w:r>
      <w:r w:rsidRPr="007D6B55">
        <w:rPr>
          <w:rFonts w:hint="eastAsia"/>
          <w:i/>
          <w:iCs/>
        </w:rPr>
        <w:t>et al</w:t>
      </w:r>
      <w:r w:rsidR="007D6B55">
        <w:rPr>
          <w:rFonts w:hint="eastAsia"/>
        </w:rPr>
        <w:t>.</w:t>
      </w:r>
      <w:r>
        <w:rPr>
          <w:rFonts w:hint="eastAsia"/>
        </w:rPr>
        <w:t xml:space="preserve">, 2016). To prevent setting the excessive switching gain, a weight that reflects the conditions of the sliding variable is </w:t>
      </w:r>
      <w:r>
        <w:t>applied</w:t>
      </w:r>
      <w:r>
        <w:rPr>
          <w:rFonts w:hint="eastAsia"/>
        </w:rPr>
        <w:t xml:space="preserve"> to the switching gain. this weight is managed according to the following rules</w:t>
      </w:r>
    </w:p>
    <w:p w14:paraId="36229235" w14:textId="77777777" w:rsidR="00006BF8" w:rsidRDefault="00006BF8" w:rsidP="00006BF8">
      <w:pPr>
        <w:pStyle w:val="Body"/>
        <w:ind w:firstLine="0"/>
      </w:pPr>
    </w:p>
    <w:p w14:paraId="674FDAEF" w14:textId="77777777" w:rsidR="00006BF8" w:rsidRDefault="00006BF8" w:rsidP="00006B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D8F014D" w14:textId="77777777" w:rsidR="00006BF8" w:rsidRDefault="00006BF8" w:rsidP="00006BF8">
      <w:pPr>
        <w:pStyle w:val="Body"/>
        <w:numPr>
          <w:ilvl w:val="0"/>
          <w:numId w:val="10"/>
        </w:numPr>
      </w:pPr>
      <w:r w:rsidRPr="0093257A">
        <w:t>To prevent divergence, if the sliding variable reaches a predefined maximum value, the weight is not updated.</w:t>
      </w:r>
    </w:p>
    <w:p w14:paraId="7231D830" w14:textId="77777777" w:rsidR="00006BF8" w:rsidRDefault="00006BF8" w:rsidP="00006BF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D3F94F5" w14:textId="77777777" w:rsidR="00006BF8" w:rsidRDefault="00006BF8" w:rsidP="00006BF8">
      <w:pPr>
        <w:pStyle w:val="Body"/>
        <w:numPr>
          <w:ilvl w:val="0"/>
          <w:numId w:val="10"/>
        </w:numPr>
      </w:pPr>
      <w:r w:rsidRPr="00C71054">
        <w:t xml:space="preserve">If the sliding variable is smaller than the threshold and its sign has changed compared to the previous </w:t>
      </w:r>
      <w:r w:rsidRPr="00C71054">
        <w:t>step, it suggests system convergence</w:t>
      </w:r>
      <w:r>
        <w:rPr>
          <w:rFonts w:hint="eastAsia"/>
        </w:rPr>
        <w:t xml:space="preserve">. </w:t>
      </w:r>
      <w:r>
        <w:t>T</w:t>
      </w:r>
      <w:r>
        <w:rPr>
          <w:rFonts w:hint="eastAsia"/>
        </w:rPr>
        <w:t>he weight is updated to smaller</w:t>
      </w:r>
    </w:p>
    <w:p w14:paraId="0B426E06" w14:textId="188B2ED2" w:rsidR="00006BF8" w:rsidRDefault="00006BF8" w:rsidP="00006BF8">
      <w:pPr>
        <w:pStyle w:val="Body"/>
        <w:numPr>
          <w:ilvl w:val="0"/>
          <w:numId w:val="10"/>
        </w:numPr>
      </w:pPr>
      <w:r w:rsidRPr="00C71054">
        <w:t>If there is a change in</w:t>
      </w:r>
      <w:r>
        <w:rPr>
          <w:rFonts w:hint="eastAsia"/>
        </w:rPr>
        <w:t xml:space="preserve"> E_AKF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51ACB">
        <w:t>condition</w:t>
      </w:r>
      <w:r>
        <w:rPr>
          <w:rFonts w:hint="eastAsia"/>
        </w:rPr>
        <w:t xml:space="preserve">, the </w:t>
      </w:r>
      <w:r w:rsidRPr="00C71054">
        <w:t>weight</w:t>
      </w:r>
      <w:r>
        <w:rPr>
          <w:rFonts w:hint="eastAsia"/>
        </w:rPr>
        <w:t xml:space="preserve"> of switching gain</w:t>
      </w:r>
      <w:r w:rsidRPr="00C71054">
        <w:t xml:space="preserve"> is reset to 1.</w:t>
      </w:r>
    </w:p>
    <w:p w14:paraId="0E8388C4" w14:textId="77777777" w:rsidR="00006BF8" w:rsidRDefault="00006BF8" w:rsidP="00006BF8">
      <w:pPr>
        <w:pStyle w:val="Body"/>
        <w:ind w:firstLine="0"/>
      </w:pPr>
    </w:p>
    <w:p w14:paraId="67227D99" w14:textId="15413C52" w:rsidR="00006BF8" w:rsidRDefault="00006BF8" w:rsidP="00006BF8">
      <w:pPr>
        <w:pStyle w:val="Body"/>
        <w:ind w:firstLine="0"/>
      </w:pPr>
      <w:r>
        <w:t>F</w:t>
      </w:r>
      <w:r>
        <w:rPr>
          <w:rFonts w:hint="eastAsia"/>
        </w:rPr>
        <w:t xml:space="preserve">ollowing these rules, the weight update can </w:t>
      </w:r>
      <w:r w:rsidR="00051ACB">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006BF8" w14:paraId="0FBBC8E9" w14:textId="77777777" w:rsidTr="00025E05">
        <w:tc>
          <w:tcPr>
            <w:tcW w:w="4361" w:type="dxa"/>
            <w:shd w:val="clear" w:color="auto" w:fill="auto"/>
          </w:tcPr>
          <w:p w14:paraId="313951D7" w14:textId="77777777" w:rsidR="00006BF8" w:rsidRDefault="00006BF8" w:rsidP="00025E05">
            <w:pPr>
              <w:pStyle w:val="Body"/>
              <w:ind w:firstLine="0"/>
            </w:pPr>
            <w:r w:rsidRPr="00AE04B7">
              <w:rPr>
                <w:position w:val="-64"/>
              </w:rPr>
              <w:object w:dxaOrig="4300" w:dyaOrig="1380" w14:anchorId="2DBC89BA">
                <v:shape id="_x0000_i1106" type="#_x0000_t75" style="width:195pt;height:62.5pt" o:ole="">
                  <v:imagedata r:id="rId171" o:title=""/>
                </v:shape>
                <o:OLEObject Type="Embed" ProgID="Equation.DSMT4" ShapeID="_x0000_i1106" DrawAspect="Content" ObjectID="_1786804779" r:id="rId172"/>
              </w:object>
            </w:r>
          </w:p>
        </w:tc>
        <w:tc>
          <w:tcPr>
            <w:tcW w:w="567" w:type="dxa"/>
            <w:shd w:val="clear" w:color="auto" w:fill="auto"/>
            <w:vAlign w:val="center"/>
          </w:tcPr>
          <w:p w14:paraId="7F057739" w14:textId="77777777" w:rsidR="00006BF8" w:rsidRDefault="00006BF8" w:rsidP="00025E05">
            <w:pPr>
              <w:pStyle w:val="Body"/>
              <w:ind w:firstLine="0"/>
              <w:jc w:val="right"/>
            </w:pPr>
            <w:r>
              <w:rPr>
                <w:rFonts w:hint="eastAsia"/>
              </w:rPr>
              <w:t>(27)</w:t>
            </w:r>
          </w:p>
        </w:tc>
      </w:tr>
    </w:tbl>
    <w:p w14:paraId="32174838" w14:textId="77777777" w:rsidR="00006BF8" w:rsidRDefault="00006BF8" w:rsidP="00006BF8">
      <w:pPr>
        <w:pStyle w:val="Body"/>
        <w:ind w:firstLine="0"/>
      </w:pPr>
    </w:p>
    <w:p w14:paraId="423A6150" w14:textId="77777777" w:rsidR="00006BF8" w:rsidRDefault="00006BF8" w:rsidP="00006BF8">
      <w:pPr>
        <w:pStyle w:val="Body"/>
        <w:ind w:firstLine="0"/>
      </w:pPr>
      <w:r>
        <w:rPr>
          <w:rFonts w:hint="eastAsia"/>
        </w:rPr>
        <w:t xml:space="preserve">where </w:t>
      </w:r>
      <w:r w:rsidRPr="0093257A">
        <w:rPr>
          <w:position w:val="-6"/>
        </w:rPr>
        <w:object w:dxaOrig="220" w:dyaOrig="200" w14:anchorId="34FC733F">
          <v:shape id="_x0000_i1107" type="#_x0000_t75" style="width:11.5pt;height:10.5pt" o:ole="">
            <v:imagedata r:id="rId173" o:title=""/>
          </v:shape>
          <o:OLEObject Type="Embed" ProgID="Equation.DSMT4" ShapeID="_x0000_i1107" DrawAspect="Content" ObjectID="_1786804780" r:id="rId174"/>
        </w:object>
      </w:r>
      <w:r>
        <w:rPr>
          <w:rFonts w:hint="eastAsia"/>
        </w:rPr>
        <w:t xml:space="preserve"> is weight, </w:t>
      </w:r>
      <w:r w:rsidRPr="0093257A">
        <w:rPr>
          <w:position w:val="-6"/>
        </w:rPr>
        <w:object w:dxaOrig="180" w:dyaOrig="240" w14:anchorId="53DE0716">
          <v:shape id="_x0000_i1108" type="#_x0000_t75" style="width:9pt;height:11.5pt" o:ole="">
            <v:imagedata r:id="rId175" o:title=""/>
          </v:shape>
          <o:OLEObject Type="Embed" ProgID="Equation.DSMT4" ShapeID="_x0000_i1108" DrawAspect="Content" ObjectID="_1786804781" r:id="rId176"/>
        </w:object>
      </w:r>
      <w:r>
        <w:rPr>
          <w:rFonts w:hint="eastAsia"/>
        </w:rPr>
        <w:t xml:space="preserve"> is </w:t>
      </w:r>
      <w:r w:rsidRPr="003E3D3F">
        <w:t>tunable variable that determines the amount of change in each step.</w:t>
      </w:r>
    </w:p>
    <w:p w14:paraId="54B41327" w14:textId="77777777" w:rsidR="00006BF8" w:rsidRPr="003E3D3F" w:rsidRDefault="00006BF8" w:rsidP="00006BF8">
      <w:pPr>
        <w:pStyle w:val="Body"/>
        <w:ind w:firstLine="0"/>
      </w:pPr>
    </w:p>
    <w:p w14:paraId="1B4F97E3" w14:textId="77777777" w:rsidR="00006BF8" w:rsidRDefault="00006BF8" w:rsidP="00006BF8">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829556" w14:textId="77777777" w:rsidR="00006BF8" w:rsidRDefault="00006BF8" w:rsidP="00006BF8">
      <w:pPr>
        <w:pStyle w:val="Body"/>
        <w:ind w:firstLine="0"/>
      </w:pPr>
    </w:p>
    <w:p w14:paraId="47A7F516" w14:textId="569F2552" w:rsidR="00006BF8" w:rsidRDefault="00006BF8" w:rsidP="00006BF8">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w:t>
      </w:r>
      <w:r w:rsidR="00051ACB" w:rsidRPr="00830AE9">
        <w:t>purpose</w:t>
      </w:r>
      <w:r w:rsidR="00051ACB">
        <w:t xml:space="preserve"> (</w:t>
      </w:r>
      <w:r>
        <w:rPr>
          <w:rFonts w:hint="eastAsia"/>
        </w:rPr>
        <w:t xml:space="preserve">De Novovellis </w:t>
      </w:r>
      <w:r w:rsidRPr="001A641F">
        <w:rPr>
          <w:rFonts w:hint="eastAsia"/>
          <w:i/>
          <w:iCs/>
        </w:rPr>
        <w:t>et al</w:t>
      </w:r>
      <w:r>
        <w:rPr>
          <w:rFonts w:hint="eastAsia"/>
        </w:rPr>
        <w:t>., 2013) or by distributing it equally. While applying optimization-based control-allocation can enha</w:t>
      </w:r>
      <w:r w:rsidR="005217B5">
        <w:rPr>
          <w:rFonts w:hint="eastAsia"/>
        </w:rPr>
        <w:t>nc</w:t>
      </w:r>
      <w:r>
        <w:rPr>
          <w:rFonts w:hint="eastAsia"/>
        </w:rPr>
        <w:t>e the vehicle</w:t>
      </w:r>
      <w:r>
        <w:t>’</w:t>
      </w:r>
      <w:r>
        <w:rPr>
          <w:rFonts w:hint="eastAsia"/>
        </w:rPr>
        <w:t xml:space="preserve">s performance, this paper distributes torque equally to </w:t>
      </w:r>
      <w:r w:rsidR="00051ACB">
        <w:t>avoid</w:t>
      </w:r>
      <w:r>
        <w:rPr>
          <w:rFonts w:hint="eastAsia"/>
        </w:rPr>
        <w:t xml:space="preserve"> the additional computational </w:t>
      </w:r>
      <w:r w:rsidR="00051ACB">
        <w:t>resources</w:t>
      </w:r>
      <w:r>
        <w:rPr>
          <w:rFonts w:hint="eastAsia"/>
        </w:rPr>
        <w:t xml:space="preserve">. </w:t>
      </w:r>
      <w:r>
        <w:t>However</w:t>
      </w:r>
      <w:r>
        <w:rPr>
          <w:rFonts w:hint="eastAsia"/>
        </w:rPr>
        <w:t xml:space="preserve">, the force generated by drivetrain is constrained. </w:t>
      </w:r>
      <w:r w:rsidR="00051ACB">
        <w:t>Therefore,</w:t>
      </w:r>
      <w:r>
        <w:rPr>
          <w:rFonts w:hint="eastAsia"/>
        </w:rPr>
        <w:t xml:space="preserve"> if the part of more power distribution </w:t>
      </w:r>
      <w:r w:rsidR="00051ACB">
        <w:t>exceeded</w:t>
      </w:r>
      <w:r>
        <w:rPr>
          <w:rFonts w:hint="eastAsia"/>
        </w:rPr>
        <w:t xml:space="preserve"> its maximum power. </w:t>
      </w:r>
      <w:r>
        <w:t>I</w:t>
      </w:r>
      <w:r>
        <w:rPr>
          <w:rFonts w:hint="eastAsia"/>
        </w:rPr>
        <w:t xml:space="preserve">t </w:t>
      </w:r>
      <w:r w:rsidR="00051ACB">
        <w:t>cannot</w:t>
      </w:r>
      <w:r>
        <w:rPr>
          <w:rFonts w:hint="eastAsia"/>
        </w:rPr>
        <w:t xml:space="preserve"> maintain its speed. Due to this constraint, in that case, the excess value is r</w:t>
      </w:r>
      <w:r w:rsidRPr="007C7140">
        <w:t>edistributed to the other motor.</w:t>
      </w:r>
    </w:p>
    <w:p w14:paraId="1172159A" w14:textId="77777777" w:rsidR="00006BF8" w:rsidRPr="007514CC" w:rsidRDefault="00006BF8" w:rsidP="00006BF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0B368CB" w14:textId="0C638197" w:rsidR="00006BF8" w:rsidRDefault="00006BF8" w:rsidP="00006BF8">
      <w:pPr>
        <w:pStyle w:val="Body"/>
        <w:ind w:firstLine="0"/>
      </w:pPr>
      <w:r>
        <w:rPr>
          <w:rFonts w:hint="eastAsia"/>
        </w:rPr>
        <w:t>T</w:t>
      </w:r>
      <w:r>
        <w:t>h</w:t>
      </w:r>
      <w:r>
        <w:rPr>
          <w:rFonts w:hint="eastAsia"/>
        </w:rPr>
        <w:t>e overall process of lateral force estimation, offline cornering stiffness optimization, and torque-vectoring as illustrated in Figure 2, was tested using the Car</w:t>
      </w:r>
      <w:r w:rsidR="00702333">
        <w:rPr>
          <w:rFonts w:hint="eastAsia"/>
        </w:rPr>
        <w:t>M</w:t>
      </w:r>
      <w:r>
        <w:rPr>
          <w:rFonts w:hint="eastAsia"/>
        </w:rPr>
        <w:t>aker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performance. </w:t>
      </w:r>
      <w:r w:rsidRPr="00AD5355">
        <w:t>The specific vehicle specifications are detailed in Table 1.</w:t>
      </w:r>
      <w:r>
        <w:rPr>
          <w:rFonts w:hint="eastAsia"/>
        </w:rPr>
        <w:t xml:space="preserve"> T</w:t>
      </w:r>
      <w:r w:rsidR="0080066F">
        <w:rPr>
          <w:rFonts w:hint="eastAsia"/>
        </w:rPr>
        <w:t>hree</w:t>
      </w:r>
      <w:r>
        <w:rPr>
          <w:rFonts w:hint="eastAsia"/>
        </w:rPr>
        <w:t xml:space="preserve"> distinct scenarios were employed to assess its effectiveness in estimating lateral forces and toque vectoring. The t</w:t>
      </w:r>
      <w:r w:rsidR="00574A59">
        <w:rPr>
          <w:rFonts w:hint="eastAsia"/>
        </w:rPr>
        <w:t>hree</w:t>
      </w:r>
      <w:r>
        <w:rPr>
          <w:rFonts w:hint="eastAsia"/>
        </w:rPr>
        <w:t xml:space="preserve"> test scenarios </w:t>
      </w:r>
      <w:r>
        <w:t>include</w:t>
      </w:r>
      <w:r>
        <w:rPr>
          <w:rFonts w:hint="eastAsia"/>
        </w:rPr>
        <w:t xml:space="preserve">: </w:t>
      </w:r>
    </w:p>
    <w:p w14:paraId="5DC82842" w14:textId="77777777" w:rsidR="00006BF8" w:rsidRDefault="00006BF8" w:rsidP="00006BF8">
      <w:pPr>
        <w:pStyle w:val="Body"/>
        <w:ind w:firstLine="0"/>
      </w:pPr>
    </w:p>
    <w:p w14:paraId="62BD571F" w14:textId="77777777" w:rsidR="00006BF8" w:rsidRDefault="00006BF8" w:rsidP="00006BF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 xml:space="preserve">he specific conditions involved driving the vehicle at a constant speed of 40km/h, with a </w:t>
      </w:r>
      <w:r>
        <w:rPr>
          <w:rFonts w:hint="eastAsia"/>
        </w:rPr>
        <w:lastRenderedPageBreak/>
        <w:t>sinusoidal steering input ranging from</w:t>
      </w:r>
      <w:r w:rsidRPr="00A611BD">
        <w:t xml:space="preserve"> </w:t>
      </w:r>
      <w:r w:rsidRPr="000B583D">
        <w:rPr>
          <w:position w:val="-6"/>
        </w:rPr>
        <w:object w:dxaOrig="560" w:dyaOrig="240" w14:anchorId="07C2B09C">
          <v:shape id="_x0000_i1109" type="#_x0000_t75" style="width:28pt;height:12pt" o:ole="">
            <v:imagedata r:id="rId177" o:title=""/>
          </v:shape>
          <o:OLEObject Type="Embed" ProgID="Equation.DSMT4" ShapeID="_x0000_i1109" DrawAspect="Content" ObjectID="_1786804782" r:id="rId178"/>
        </w:object>
      </w:r>
      <w:r>
        <w:rPr>
          <w:rFonts w:hint="eastAsia"/>
        </w:rPr>
        <w:t xml:space="preserve"> to </w:t>
      </w:r>
      <w:r w:rsidRPr="00A611BD">
        <w:rPr>
          <w:position w:val="-6"/>
        </w:rPr>
        <w:object w:dxaOrig="440" w:dyaOrig="240" w14:anchorId="52FE0D70">
          <v:shape id="_x0000_i1110" type="#_x0000_t75" style="width:21.5pt;height:12pt" o:ole="">
            <v:imagedata r:id="rId179" o:title=""/>
          </v:shape>
          <o:OLEObject Type="Embed" ProgID="Equation.DSMT4" ShapeID="_x0000_i1110" DrawAspect="Content" ObjectID="_1786804783" r:id="rId180"/>
        </w:object>
      </w:r>
      <w:r>
        <w:rPr>
          <w:rFonts w:hint="eastAsia"/>
        </w:rPr>
        <w:t xml:space="preserve"> over a </w:t>
      </w:r>
      <w:r>
        <w:t>5-</w:t>
      </w:r>
      <w:r>
        <w:rPr>
          <w:rFonts w:hint="eastAsia"/>
        </w:rPr>
        <w:t>second period</w:t>
      </w:r>
    </w:p>
    <w:p w14:paraId="14C436BA" w14:textId="47E0F8FA" w:rsidR="00006BF8" w:rsidRDefault="00265874" w:rsidP="00006BF8">
      <w:pPr>
        <w:pStyle w:val="Body"/>
        <w:numPr>
          <w:ilvl w:val="0"/>
          <w:numId w:val="11"/>
        </w:numPr>
      </w:pPr>
      <w:r>
        <w:rPr>
          <w:rFonts w:hint="eastAsia"/>
        </w:rPr>
        <w:t>S</w:t>
      </w:r>
      <w:r w:rsidR="00006BF8">
        <w:rPr>
          <w:rFonts w:hint="eastAsia"/>
        </w:rPr>
        <w:t xml:space="preserve">teady steer test: this test represents a steady-state cornering condition. The vehicle maintained a speed of 45km/h while driving on a circular track with </w:t>
      </w:r>
      <w:r w:rsidR="00051ACB">
        <w:t>a road</w:t>
      </w:r>
      <w:r w:rsidR="00006BF8">
        <w:rPr>
          <w:rFonts w:hint="eastAsia"/>
        </w:rPr>
        <w:t xml:space="preserve"> curvature 45 meters.</w:t>
      </w:r>
    </w:p>
    <w:p w14:paraId="1C9CFE01" w14:textId="3FAE8D4C" w:rsidR="00265874" w:rsidRDefault="00265874" w:rsidP="00AA4B8C">
      <w:pPr>
        <w:pStyle w:val="Body"/>
        <w:numPr>
          <w:ilvl w:val="0"/>
          <w:numId w:val="11"/>
        </w:numPr>
      </w:pPr>
      <w:r>
        <w:t>Racetrack</w:t>
      </w:r>
      <w:r>
        <w:rPr>
          <w:rFonts w:hint="eastAsia"/>
        </w:rPr>
        <w:t xml:space="preserve"> test</w:t>
      </w:r>
      <w:r w:rsidR="00AA4B8C">
        <w:rPr>
          <w:rFonts w:hint="eastAsia"/>
        </w:rPr>
        <w:t xml:space="preserve">: </w:t>
      </w:r>
      <w:r w:rsidR="00AA4B8C">
        <w:rPr>
          <w:rFonts w:hint="eastAsia"/>
        </w:rPr>
        <w:t xml:space="preserve">this test represents a steady-state cornering condition. The vehicle maintained a speed of 45km/h while driving on a circular track with </w:t>
      </w:r>
      <w:r w:rsidR="00AA4B8C">
        <w:t>a road</w:t>
      </w:r>
      <w:r w:rsidR="00AA4B8C">
        <w:rPr>
          <w:rFonts w:hint="eastAsia"/>
        </w:rPr>
        <w:t xml:space="preserve"> curvature 45 meters.</w:t>
      </w:r>
    </w:p>
    <w:p w14:paraId="1F2F7308" w14:textId="77777777" w:rsidR="00006BF8" w:rsidRDefault="00006BF8" w:rsidP="00006BF8">
      <w:pPr>
        <w:pStyle w:val="Body"/>
        <w:ind w:firstLine="0"/>
      </w:pPr>
    </w:p>
    <w:p w14:paraId="7A5CCD13" w14:textId="77777777" w:rsidR="00006BF8" w:rsidRDefault="00006BF8" w:rsidP="00006BF8">
      <w:pPr>
        <w:pStyle w:val="12"/>
      </w:pPr>
      <w:r>
        <w:t>Table</w:t>
      </w:r>
      <w:r>
        <w:rPr>
          <w:rFonts w:hint="eastAsia"/>
        </w:rPr>
        <w:t xml:space="preserve"> 1. Vehicle</w:t>
      </w:r>
      <w:r>
        <w:t>’</w:t>
      </w:r>
      <w:r>
        <w:rPr>
          <w:rFonts w:hint="eastAsia"/>
        </w:rPr>
        <w:t>s specifications</w:t>
      </w:r>
    </w:p>
    <w:tbl>
      <w:tblPr>
        <w:tblpPr w:leftFromText="142" w:rightFromText="142" w:vertAnchor="text" w:horzAnchor="margin" w:tblpY="57"/>
        <w:tblW w:w="4534" w:type="dxa"/>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417"/>
        <w:gridCol w:w="850"/>
        <w:gridCol w:w="1417"/>
        <w:gridCol w:w="850"/>
      </w:tblGrid>
      <w:tr w:rsidR="00006BF8" w14:paraId="135D4E5D" w14:textId="77777777" w:rsidTr="00025E05">
        <w:trPr>
          <w:trHeight w:val="405"/>
        </w:trPr>
        <w:tc>
          <w:tcPr>
            <w:tcW w:w="1417" w:type="dxa"/>
            <w:tcBorders>
              <w:top w:val="single" w:sz="12" w:space="0" w:color="000000"/>
              <w:bottom w:val="single" w:sz="6" w:space="0" w:color="000000"/>
            </w:tcBorders>
            <w:vAlign w:val="center"/>
          </w:tcPr>
          <w:p w14:paraId="55344391" w14:textId="77777777" w:rsidR="00006BF8" w:rsidRDefault="00006BF8" w:rsidP="00025E05">
            <w:pPr>
              <w:pStyle w:val="Body"/>
              <w:snapToGrid w:val="0"/>
              <w:ind w:left="-286"/>
              <w:jc w:val="center"/>
              <w:rPr>
                <w:sz w:val="14"/>
              </w:rPr>
            </w:pPr>
            <w:r>
              <w:rPr>
                <w:rFonts w:hint="eastAsia"/>
                <w:sz w:val="14"/>
              </w:rPr>
              <w:t>Name</w:t>
            </w:r>
          </w:p>
        </w:tc>
        <w:tc>
          <w:tcPr>
            <w:tcW w:w="850" w:type="dxa"/>
            <w:tcBorders>
              <w:top w:val="single" w:sz="12" w:space="0" w:color="000000"/>
              <w:bottom w:val="single" w:sz="6" w:space="0" w:color="000000"/>
            </w:tcBorders>
            <w:vAlign w:val="center"/>
          </w:tcPr>
          <w:p w14:paraId="511100A5" w14:textId="77777777" w:rsidR="00006BF8" w:rsidRDefault="00006BF8" w:rsidP="00025E05">
            <w:pPr>
              <w:pStyle w:val="Body"/>
              <w:snapToGrid w:val="0"/>
              <w:ind w:firstLine="0"/>
              <w:jc w:val="center"/>
              <w:rPr>
                <w:sz w:val="14"/>
              </w:rPr>
            </w:pPr>
            <w:r>
              <w:rPr>
                <w:rFonts w:hint="eastAsia"/>
                <w:sz w:val="14"/>
              </w:rPr>
              <w:t>Value</w:t>
            </w:r>
          </w:p>
        </w:tc>
        <w:tc>
          <w:tcPr>
            <w:tcW w:w="1417" w:type="dxa"/>
            <w:tcBorders>
              <w:top w:val="single" w:sz="12" w:space="0" w:color="000000"/>
              <w:bottom w:val="single" w:sz="6" w:space="0" w:color="000000"/>
            </w:tcBorders>
            <w:vAlign w:val="center"/>
          </w:tcPr>
          <w:p w14:paraId="14529428" w14:textId="77777777" w:rsidR="00006BF8" w:rsidRDefault="00006BF8" w:rsidP="00025E05">
            <w:pPr>
              <w:pStyle w:val="Body"/>
              <w:snapToGrid w:val="0"/>
              <w:ind w:firstLine="0"/>
              <w:jc w:val="center"/>
              <w:rPr>
                <w:sz w:val="14"/>
              </w:rPr>
            </w:pPr>
            <w:r>
              <w:rPr>
                <w:rFonts w:hint="eastAsia"/>
                <w:sz w:val="14"/>
              </w:rPr>
              <w:t>Name</w:t>
            </w:r>
            <w:r>
              <w:rPr>
                <w:rFonts w:hint="eastAsia"/>
                <w:sz w:val="14"/>
                <w:vertAlign w:val="subscript"/>
              </w:rPr>
              <w:t>1</w:t>
            </w:r>
          </w:p>
        </w:tc>
        <w:tc>
          <w:tcPr>
            <w:tcW w:w="850" w:type="dxa"/>
            <w:tcBorders>
              <w:top w:val="single" w:sz="12" w:space="0" w:color="000000"/>
              <w:bottom w:val="single" w:sz="6" w:space="0" w:color="000000"/>
            </w:tcBorders>
            <w:vAlign w:val="center"/>
          </w:tcPr>
          <w:p w14:paraId="3F0A90AF" w14:textId="77777777" w:rsidR="00006BF8" w:rsidRDefault="00006BF8" w:rsidP="00025E05">
            <w:pPr>
              <w:pStyle w:val="Body"/>
              <w:snapToGrid w:val="0"/>
              <w:ind w:firstLine="0"/>
              <w:jc w:val="center"/>
              <w:rPr>
                <w:sz w:val="14"/>
              </w:rPr>
            </w:pPr>
            <w:r>
              <w:rPr>
                <w:rFonts w:hint="eastAsia"/>
                <w:sz w:val="14"/>
              </w:rPr>
              <w:t>Value</w:t>
            </w:r>
          </w:p>
        </w:tc>
      </w:tr>
      <w:tr w:rsidR="00006BF8" w14:paraId="639F6593" w14:textId="77777777" w:rsidTr="00025E05">
        <w:trPr>
          <w:cantSplit/>
          <w:trHeight w:val="448"/>
        </w:trPr>
        <w:tc>
          <w:tcPr>
            <w:tcW w:w="1417" w:type="dxa"/>
            <w:tcBorders>
              <w:top w:val="single" w:sz="6" w:space="0" w:color="000000"/>
              <w:bottom w:val="single" w:sz="6" w:space="0" w:color="000000"/>
            </w:tcBorders>
            <w:vAlign w:val="center"/>
          </w:tcPr>
          <w:p w14:paraId="7D93EF84" w14:textId="77777777" w:rsidR="00006BF8" w:rsidRDefault="00006BF8" w:rsidP="00025E05">
            <w:pPr>
              <w:pStyle w:val="Body"/>
              <w:snapToGrid w:val="0"/>
              <w:ind w:firstLine="0"/>
              <w:rPr>
                <w:sz w:val="14"/>
              </w:rPr>
            </w:pPr>
            <w:r>
              <w:rPr>
                <w:rFonts w:hint="eastAsia"/>
                <w:sz w:val="14"/>
              </w:rPr>
              <w:t>Mass[kg]</w:t>
            </w:r>
          </w:p>
        </w:tc>
        <w:tc>
          <w:tcPr>
            <w:tcW w:w="850" w:type="dxa"/>
            <w:tcBorders>
              <w:top w:val="single" w:sz="6" w:space="0" w:color="000000"/>
              <w:bottom w:val="single" w:sz="6" w:space="0" w:color="000000"/>
            </w:tcBorders>
            <w:vAlign w:val="center"/>
          </w:tcPr>
          <w:p w14:paraId="2F58A1D3" w14:textId="77777777" w:rsidR="00006BF8" w:rsidRDefault="00006BF8" w:rsidP="00025E05">
            <w:pPr>
              <w:pStyle w:val="Body"/>
              <w:snapToGrid w:val="0"/>
              <w:ind w:firstLine="0"/>
              <w:rPr>
                <w:sz w:val="14"/>
              </w:rPr>
            </w:pPr>
            <w:r>
              <w:rPr>
                <w:rFonts w:hint="eastAsia"/>
                <w:sz w:val="14"/>
              </w:rPr>
              <w:t>226.26</w:t>
            </w:r>
          </w:p>
        </w:tc>
        <w:tc>
          <w:tcPr>
            <w:tcW w:w="1417" w:type="dxa"/>
            <w:tcBorders>
              <w:top w:val="single" w:sz="6" w:space="0" w:color="000000"/>
              <w:bottom w:val="single" w:sz="6" w:space="0" w:color="000000"/>
            </w:tcBorders>
            <w:vAlign w:val="center"/>
          </w:tcPr>
          <w:p w14:paraId="7644F3B1" w14:textId="77777777" w:rsidR="00006BF8" w:rsidRDefault="00006BF8" w:rsidP="00025E05">
            <w:pPr>
              <w:pStyle w:val="Body"/>
              <w:snapToGrid w:val="0"/>
              <w:ind w:firstLine="0"/>
              <w:rPr>
                <w:sz w:val="14"/>
              </w:rPr>
            </w:pPr>
            <w:r w:rsidRPr="00284EFA">
              <w:rPr>
                <w:sz w:val="14"/>
              </w:rPr>
              <w:t>Stiffness of Front Spring [N/m]</w:t>
            </w:r>
          </w:p>
        </w:tc>
        <w:tc>
          <w:tcPr>
            <w:tcW w:w="850" w:type="dxa"/>
            <w:tcBorders>
              <w:top w:val="single" w:sz="6" w:space="0" w:color="000000"/>
              <w:bottom w:val="single" w:sz="6" w:space="0" w:color="000000"/>
            </w:tcBorders>
            <w:vAlign w:val="center"/>
          </w:tcPr>
          <w:p w14:paraId="4E45B78C" w14:textId="77777777" w:rsidR="00006BF8" w:rsidRDefault="00006BF8" w:rsidP="00025E05">
            <w:pPr>
              <w:pStyle w:val="Body"/>
              <w:snapToGrid w:val="0"/>
              <w:ind w:firstLine="0"/>
              <w:rPr>
                <w:sz w:val="14"/>
              </w:rPr>
            </w:pPr>
            <w:r>
              <w:rPr>
                <w:rFonts w:hint="eastAsia"/>
                <w:sz w:val="14"/>
              </w:rPr>
              <w:t>35000</w:t>
            </w:r>
          </w:p>
        </w:tc>
      </w:tr>
      <w:tr w:rsidR="00006BF8" w14:paraId="37F4EC4B" w14:textId="77777777" w:rsidTr="00025E05">
        <w:trPr>
          <w:cantSplit/>
          <w:trHeight w:val="448"/>
        </w:trPr>
        <w:tc>
          <w:tcPr>
            <w:tcW w:w="1417" w:type="dxa"/>
            <w:tcBorders>
              <w:top w:val="single" w:sz="6" w:space="0" w:color="000000"/>
              <w:bottom w:val="single" w:sz="6" w:space="0" w:color="000000"/>
            </w:tcBorders>
            <w:vAlign w:val="center"/>
          </w:tcPr>
          <w:p w14:paraId="7508B1EF" w14:textId="77777777" w:rsidR="00006BF8" w:rsidRDefault="00006BF8" w:rsidP="00025E05">
            <w:pPr>
              <w:pStyle w:val="Body"/>
              <w:snapToGrid w:val="0"/>
              <w:ind w:firstLine="0"/>
              <w:rPr>
                <w:sz w:val="14"/>
              </w:rPr>
            </w:pPr>
            <w:r w:rsidRPr="00284EFA">
              <w:rPr>
                <w:sz w:val="14"/>
              </w:rPr>
              <w:t>Length of Body [m]</w:t>
            </w:r>
          </w:p>
        </w:tc>
        <w:tc>
          <w:tcPr>
            <w:tcW w:w="850" w:type="dxa"/>
            <w:tcBorders>
              <w:top w:val="single" w:sz="6" w:space="0" w:color="000000"/>
              <w:bottom w:val="single" w:sz="6" w:space="0" w:color="000000"/>
            </w:tcBorders>
            <w:vAlign w:val="center"/>
          </w:tcPr>
          <w:p w14:paraId="699F0F7D" w14:textId="77777777" w:rsidR="00006BF8" w:rsidRDefault="00006BF8" w:rsidP="00025E05">
            <w:pPr>
              <w:pStyle w:val="Body"/>
              <w:snapToGrid w:val="0"/>
              <w:ind w:firstLine="0"/>
              <w:rPr>
                <w:sz w:val="14"/>
              </w:rPr>
            </w:pPr>
            <w:r>
              <w:rPr>
                <w:rFonts w:hint="eastAsia"/>
                <w:sz w:val="14"/>
              </w:rPr>
              <w:t>1.6</w:t>
            </w:r>
          </w:p>
        </w:tc>
        <w:tc>
          <w:tcPr>
            <w:tcW w:w="1417" w:type="dxa"/>
            <w:tcBorders>
              <w:top w:val="single" w:sz="6" w:space="0" w:color="000000"/>
              <w:bottom w:val="single" w:sz="6" w:space="0" w:color="000000"/>
            </w:tcBorders>
            <w:vAlign w:val="center"/>
          </w:tcPr>
          <w:p w14:paraId="16221D62" w14:textId="77777777" w:rsidR="00006BF8" w:rsidRDefault="00006BF8" w:rsidP="00025E05">
            <w:pPr>
              <w:pStyle w:val="Body"/>
              <w:snapToGrid w:val="0"/>
              <w:ind w:firstLine="0"/>
              <w:rPr>
                <w:sz w:val="14"/>
              </w:rPr>
            </w:pPr>
            <w:r w:rsidRPr="00284EFA">
              <w:rPr>
                <w:sz w:val="14"/>
              </w:rPr>
              <w:t>Stiffness of Rear Spring [N/m]</w:t>
            </w:r>
          </w:p>
        </w:tc>
        <w:tc>
          <w:tcPr>
            <w:tcW w:w="850" w:type="dxa"/>
            <w:tcBorders>
              <w:top w:val="single" w:sz="6" w:space="0" w:color="000000"/>
              <w:bottom w:val="single" w:sz="6" w:space="0" w:color="000000"/>
            </w:tcBorders>
            <w:vAlign w:val="center"/>
          </w:tcPr>
          <w:p w14:paraId="35CDEC74" w14:textId="77777777" w:rsidR="00006BF8" w:rsidRDefault="00006BF8" w:rsidP="00025E05">
            <w:pPr>
              <w:pStyle w:val="Body"/>
              <w:snapToGrid w:val="0"/>
              <w:ind w:firstLine="0"/>
              <w:rPr>
                <w:sz w:val="14"/>
              </w:rPr>
            </w:pPr>
            <w:r>
              <w:rPr>
                <w:rFonts w:hint="eastAsia"/>
                <w:sz w:val="14"/>
              </w:rPr>
              <w:t>35000</w:t>
            </w:r>
          </w:p>
        </w:tc>
      </w:tr>
      <w:tr w:rsidR="00006BF8" w14:paraId="3A8B170C" w14:textId="77777777" w:rsidTr="00025E05">
        <w:trPr>
          <w:cantSplit/>
          <w:trHeight w:val="448"/>
        </w:trPr>
        <w:tc>
          <w:tcPr>
            <w:tcW w:w="1417" w:type="dxa"/>
            <w:tcBorders>
              <w:top w:val="single" w:sz="6" w:space="0" w:color="000000"/>
              <w:bottom w:val="single" w:sz="6" w:space="0" w:color="000000"/>
            </w:tcBorders>
            <w:vAlign w:val="center"/>
          </w:tcPr>
          <w:p w14:paraId="4A19BE08" w14:textId="2B09BEFC" w:rsidR="00006BF8"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Front[m]</w:t>
            </w:r>
          </w:p>
        </w:tc>
        <w:tc>
          <w:tcPr>
            <w:tcW w:w="850" w:type="dxa"/>
            <w:tcBorders>
              <w:top w:val="single" w:sz="6" w:space="0" w:color="000000"/>
              <w:bottom w:val="single" w:sz="6" w:space="0" w:color="000000"/>
            </w:tcBorders>
            <w:vAlign w:val="center"/>
          </w:tcPr>
          <w:p w14:paraId="589C0901" w14:textId="77777777" w:rsidR="00006BF8" w:rsidRDefault="00006BF8" w:rsidP="00025E05">
            <w:pPr>
              <w:pStyle w:val="Body"/>
              <w:snapToGrid w:val="0"/>
              <w:ind w:firstLine="0"/>
              <w:rPr>
                <w:sz w:val="14"/>
              </w:rPr>
            </w:pPr>
            <w:r>
              <w:rPr>
                <w:rFonts w:hint="eastAsia"/>
                <w:sz w:val="14"/>
              </w:rPr>
              <w:t>0.813</w:t>
            </w:r>
          </w:p>
        </w:tc>
        <w:tc>
          <w:tcPr>
            <w:tcW w:w="1417" w:type="dxa"/>
            <w:tcBorders>
              <w:top w:val="single" w:sz="6" w:space="0" w:color="000000"/>
              <w:bottom w:val="single" w:sz="6" w:space="0" w:color="000000"/>
            </w:tcBorders>
            <w:vAlign w:val="center"/>
          </w:tcPr>
          <w:p w14:paraId="75124BDE" w14:textId="77777777" w:rsidR="00006BF8" w:rsidRDefault="00006BF8" w:rsidP="00025E05">
            <w:pPr>
              <w:pStyle w:val="Body"/>
              <w:snapToGrid w:val="0"/>
              <w:ind w:firstLine="0"/>
              <w:rPr>
                <w:sz w:val="14"/>
              </w:rPr>
            </w:pPr>
            <w:r w:rsidRPr="00284EFA">
              <w:rPr>
                <w:sz w:val="14"/>
              </w:rPr>
              <w:t>Damping of Front [m/s]</w:t>
            </w:r>
          </w:p>
        </w:tc>
        <w:tc>
          <w:tcPr>
            <w:tcW w:w="850" w:type="dxa"/>
            <w:tcBorders>
              <w:top w:val="single" w:sz="6" w:space="0" w:color="000000"/>
              <w:bottom w:val="single" w:sz="6" w:space="0" w:color="000000"/>
            </w:tcBorders>
            <w:vAlign w:val="center"/>
          </w:tcPr>
          <w:p w14:paraId="59F5820D" w14:textId="77777777" w:rsidR="00006BF8" w:rsidRDefault="00006BF8" w:rsidP="00025E05">
            <w:pPr>
              <w:pStyle w:val="Body"/>
              <w:snapToGrid w:val="0"/>
              <w:ind w:firstLine="0"/>
              <w:rPr>
                <w:sz w:val="14"/>
              </w:rPr>
            </w:pPr>
            <w:r>
              <w:rPr>
                <w:rFonts w:hint="eastAsia"/>
                <w:sz w:val="14"/>
              </w:rPr>
              <w:t>35000</w:t>
            </w:r>
          </w:p>
        </w:tc>
      </w:tr>
      <w:tr w:rsidR="00006BF8" w14:paraId="66A447BB" w14:textId="77777777" w:rsidTr="00025E05">
        <w:trPr>
          <w:cantSplit/>
          <w:trHeight w:val="448"/>
        </w:trPr>
        <w:tc>
          <w:tcPr>
            <w:tcW w:w="1417" w:type="dxa"/>
            <w:tcBorders>
              <w:top w:val="single" w:sz="6" w:space="0" w:color="000000"/>
              <w:bottom w:val="single" w:sz="6" w:space="0" w:color="000000"/>
            </w:tcBorders>
            <w:vAlign w:val="center"/>
          </w:tcPr>
          <w:p w14:paraId="04FFF789" w14:textId="04D10CEA" w:rsidR="00006BF8" w:rsidRPr="00284EFA"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Rea</w:t>
            </w:r>
            <w:r w:rsidR="0084143F">
              <w:rPr>
                <w:rFonts w:hint="eastAsia"/>
                <w:sz w:val="14"/>
              </w:rPr>
              <w:t>r</w:t>
            </w:r>
            <w:r w:rsidRPr="00284EFA">
              <w:rPr>
                <w:sz w:val="14"/>
              </w:rPr>
              <w:t>[m]</w:t>
            </w:r>
          </w:p>
        </w:tc>
        <w:tc>
          <w:tcPr>
            <w:tcW w:w="850" w:type="dxa"/>
            <w:tcBorders>
              <w:top w:val="single" w:sz="6" w:space="0" w:color="000000"/>
              <w:bottom w:val="single" w:sz="6" w:space="0" w:color="000000"/>
            </w:tcBorders>
            <w:vAlign w:val="center"/>
          </w:tcPr>
          <w:p w14:paraId="6AC803E1" w14:textId="77777777" w:rsidR="00006BF8" w:rsidRDefault="00006BF8" w:rsidP="00025E05">
            <w:pPr>
              <w:pStyle w:val="Body"/>
              <w:snapToGrid w:val="0"/>
              <w:ind w:firstLine="0"/>
              <w:rPr>
                <w:sz w:val="14"/>
              </w:rPr>
            </w:pPr>
            <w:r>
              <w:rPr>
                <w:rFonts w:hint="eastAsia"/>
                <w:sz w:val="14"/>
              </w:rPr>
              <w:t>0.787</w:t>
            </w:r>
          </w:p>
        </w:tc>
        <w:tc>
          <w:tcPr>
            <w:tcW w:w="1417" w:type="dxa"/>
            <w:tcBorders>
              <w:top w:val="single" w:sz="6" w:space="0" w:color="000000"/>
              <w:bottom w:val="single" w:sz="6" w:space="0" w:color="000000"/>
            </w:tcBorders>
            <w:vAlign w:val="center"/>
          </w:tcPr>
          <w:p w14:paraId="1649C906" w14:textId="77777777" w:rsidR="00006BF8" w:rsidRDefault="00006BF8" w:rsidP="00025E05">
            <w:pPr>
              <w:pStyle w:val="Body"/>
              <w:snapToGrid w:val="0"/>
              <w:ind w:firstLine="0"/>
              <w:rPr>
                <w:sz w:val="14"/>
              </w:rPr>
            </w:pPr>
            <w:r w:rsidRPr="00284EFA">
              <w:rPr>
                <w:sz w:val="14"/>
              </w:rPr>
              <w:t>Damping of Rear [m/s]</w:t>
            </w:r>
          </w:p>
        </w:tc>
        <w:tc>
          <w:tcPr>
            <w:tcW w:w="850" w:type="dxa"/>
            <w:tcBorders>
              <w:top w:val="single" w:sz="6" w:space="0" w:color="000000"/>
              <w:bottom w:val="single" w:sz="6" w:space="0" w:color="000000"/>
            </w:tcBorders>
            <w:vAlign w:val="center"/>
          </w:tcPr>
          <w:p w14:paraId="27B1AF71" w14:textId="77777777" w:rsidR="00006BF8" w:rsidRDefault="00006BF8" w:rsidP="00025E05">
            <w:pPr>
              <w:pStyle w:val="Body"/>
              <w:snapToGrid w:val="0"/>
              <w:ind w:firstLine="0"/>
              <w:rPr>
                <w:sz w:val="14"/>
              </w:rPr>
            </w:pPr>
            <w:r>
              <w:rPr>
                <w:rFonts w:hint="eastAsia"/>
                <w:sz w:val="14"/>
              </w:rPr>
              <w:t>2500</w:t>
            </w:r>
          </w:p>
        </w:tc>
      </w:tr>
      <w:tr w:rsidR="00006BF8" w14:paraId="5C842940" w14:textId="77777777" w:rsidTr="00025E05">
        <w:trPr>
          <w:cantSplit/>
          <w:trHeight w:val="448"/>
        </w:trPr>
        <w:tc>
          <w:tcPr>
            <w:tcW w:w="1417" w:type="dxa"/>
            <w:tcBorders>
              <w:top w:val="single" w:sz="6" w:space="0" w:color="000000"/>
              <w:bottom w:val="single" w:sz="6" w:space="0" w:color="000000"/>
            </w:tcBorders>
            <w:vAlign w:val="center"/>
          </w:tcPr>
          <w:p w14:paraId="4760CE4A" w14:textId="77777777" w:rsidR="00006BF8" w:rsidRPr="00284EFA" w:rsidRDefault="00006BF8" w:rsidP="00025E05">
            <w:pPr>
              <w:pStyle w:val="Body"/>
              <w:snapToGrid w:val="0"/>
              <w:ind w:firstLine="0"/>
              <w:rPr>
                <w:sz w:val="14"/>
              </w:rPr>
            </w:pPr>
            <w:r w:rsidRPr="00284EFA">
              <w:rPr>
                <w:sz w:val="14"/>
              </w:rPr>
              <w:t>Moment of Inertia x [kgm2]</w:t>
            </w:r>
          </w:p>
        </w:tc>
        <w:tc>
          <w:tcPr>
            <w:tcW w:w="850" w:type="dxa"/>
            <w:tcBorders>
              <w:top w:val="single" w:sz="6" w:space="0" w:color="000000"/>
              <w:bottom w:val="single" w:sz="6" w:space="0" w:color="000000"/>
            </w:tcBorders>
            <w:vAlign w:val="center"/>
          </w:tcPr>
          <w:p w14:paraId="67D6C24D" w14:textId="77777777" w:rsidR="00006BF8" w:rsidRDefault="00006BF8" w:rsidP="00025E05">
            <w:pPr>
              <w:pStyle w:val="Body"/>
              <w:snapToGrid w:val="0"/>
              <w:ind w:firstLine="0"/>
              <w:rPr>
                <w:sz w:val="14"/>
              </w:rPr>
            </w:pPr>
            <w:r>
              <w:rPr>
                <w:rFonts w:hint="eastAsia"/>
                <w:sz w:val="14"/>
              </w:rPr>
              <w:t>53.624</w:t>
            </w:r>
          </w:p>
        </w:tc>
        <w:tc>
          <w:tcPr>
            <w:tcW w:w="1417" w:type="dxa"/>
            <w:tcBorders>
              <w:top w:val="single" w:sz="6" w:space="0" w:color="000000"/>
              <w:bottom w:val="single" w:sz="6" w:space="0" w:color="000000"/>
            </w:tcBorders>
            <w:vAlign w:val="center"/>
          </w:tcPr>
          <w:p w14:paraId="34E8E083" w14:textId="77777777" w:rsidR="00006BF8" w:rsidRDefault="00006BF8" w:rsidP="00025E05">
            <w:pPr>
              <w:pStyle w:val="Body"/>
              <w:snapToGrid w:val="0"/>
              <w:ind w:firstLine="0"/>
              <w:rPr>
                <w:sz w:val="14"/>
              </w:rPr>
            </w:pPr>
            <w:r w:rsidRPr="00284EFA">
              <w:rPr>
                <w:sz w:val="14"/>
              </w:rPr>
              <w:t>Moment of Inertia Motor [kgm2]</w:t>
            </w:r>
          </w:p>
        </w:tc>
        <w:tc>
          <w:tcPr>
            <w:tcW w:w="850" w:type="dxa"/>
            <w:tcBorders>
              <w:top w:val="single" w:sz="6" w:space="0" w:color="000000"/>
              <w:bottom w:val="single" w:sz="6" w:space="0" w:color="000000"/>
            </w:tcBorders>
            <w:vAlign w:val="center"/>
          </w:tcPr>
          <w:p w14:paraId="64F9C194" w14:textId="77777777" w:rsidR="00006BF8" w:rsidRDefault="00006BF8" w:rsidP="00025E05">
            <w:pPr>
              <w:pStyle w:val="Body"/>
              <w:snapToGrid w:val="0"/>
              <w:ind w:firstLine="0"/>
              <w:rPr>
                <w:sz w:val="14"/>
              </w:rPr>
            </w:pPr>
            <w:r>
              <w:rPr>
                <w:rFonts w:hint="eastAsia"/>
                <w:sz w:val="14"/>
              </w:rPr>
              <w:t>0.01</w:t>
            </w:r>
          </w:p>
        </w:tc>
      </w:tr>
      <w:tr w:rsidR="00006BF8" w14:paraId="53B1E0B3" w14:textId="77777777" w:rsidTr="00025E05">
        <w:trPr>
          <w:cantSplit/>
          <w:trHeight w:val="448"/>
        </w:trPr>
        <w:tc>
          <w:tcPr>
            <w:tcW w:w="1417" w:type="dxa"/>
            <w:tcBorders>
              <w:top w:val="single" w:sz="6" w:space="0" w:color="000000"/>
              <w:bottom w:val="single" w:sz="6" w:space="0" w:color="000000"/>
            </w:tcBorders>
            <w:vAlign w:val="center"/>
          </w:tcPr>
          <w:p w14:paraId="552F57F6" w14:textId="77777777" w:rsidR="00006BF8" w:rsidRPr="00284EFA" w:rsidRDefault="00006BF8" w:rsidP="00025E05">
            <w:pPr>
              <w:pStyle w:val="Body"/>
              <w:snapToGrid w:val="0"/>
              <w:ind w:firstLine="0"/>
              <w:rPr>
                <w:sz w:val="14"/>
              </w:rPr>
            </w:pPr>
            <w:r w:rsidRPr="00284EFA">
              <w:rPr>
                <w:sz w:val="14"/>
              </w:rPr>
              <w:t>Moment of inertia y [kgm2]</w:t>
            </w:r>
          </w:p>
        </w:tc>
        <w:tc>
          <w:tcPr>
            <w:tcW w:w="850" w:type="dxa"/>
            <w:tcBorders>
              <w:top w:val="single" w:sz="6" w:space="0" w:color="000000"/>
              <w:bottom w:val="single" w:sz="6" w:space="0" w:color="000000"/>
            </w:tcBorders>
            <w:vAlign w:val="center"/>
          </w:tcPr>
          <w:p w14:paraId="144E5ECC" w14:textId="77777777" w:rsidR="00006BF8" w:rsidRDefault="00006BF8" w:rsidP="00025E05">
            <w:pPr>
              <w:pStyle w:val="Body"/>
              <w:snapToGrid w:val="0"/>
              <w:ind w:firstLine="0"/>
              <w:rPr>
                <w:sz w:val="14"/>
              </w:rPr>
            </w:pPr>
            <w:r>
              <w:rPr>
                <w:rFonts w:hint="eastAsia"/>
                <w:sz w:val="14"/>
              </w:rPr>
              <w:t>134.629</w:t>
            </w:r>
          </w:p>
        </w:tc>
        <w:tc>
          <w:tcPr>
            <w:tcW w:w="1417" w:type="dxa"/>
            <w:tcBorders>
              <w:top w:val="single" w:sz="6" w:space="0" w:color="000000"/>
              <w:bottom w:val="single" w:sz="6" w:space="0" w:color="000000"/>
            </w:tcBorders>
            <w:vAlign w:val="center"/>
          </w:tcPr>
          <w:p w14:paraId="1D977734" w14:textId="77777777" w:rsidR="00006BF8" w:rsidRDefault="00006BF8" w:rsidP="00025E05">
            <w:pPr>
              <w:pStyle w:val="Body"/>
              <w:snapToGrid w:val="0"/>
              <w:ind w:firstLine="0"/>
              <w:rPr>
                <w:sz w:val="14"/>
              </w:rPr>
            </w:pPr>
            <w:r w:rsidRPr="00284EFA">
              <w:rPr>
                <w:sz w:val="14"/>
              </w:rPr>
              <w:t>Max Motor Torque [Nm</w:t>
            </w:r>
          </w:p>
        </w:tc>
        <w:tc>
          <w:tcPr>
            <w:tcW w:w="850" w:type="dxa"/>
            <w:tcBorders>
              <w:top w:val="single" w:sz="6" w:space="0" w:color="000000"/>
              <w:bottom w:val="single" w:sz="6" w:space="0" w:color="000000"/>
            </w:tcBorders>
            <w:vAlign w:val="center"/>
          </w:tcPr>
          <w:p w14:paraId="56C4B71E" w14:textId="77777777" w:rsidR="00006BF8" w:rsidRDefault="00006BF8" w:rsidP="00025E05">
            <w:pPr>
              <w:pStyle w:val="Body"/>
              <w:snapToGrid w:val="0"/>
              <w:ind w:firstLine="0"/>
              <w:rPr>
                <w:sz w:val="14"/>
              </w:rPr>
            </w:pPr>
            <w:r>
              <w:rPr>
                <w:rFonts w:hint="eastAsia"/>
                <w:sz w:val="14"/>
              </w:rPr>
              <w:t>30</w:t>
            </w:r>
          </w:p>
        </w:tc>
      </w:tr>
      <w:tr w:rsidR="00006BF8" w14:paraId="450CFDCB" w14:textId="77777777" w:rsidTr="00025E05">
        <w:trPr>
          <w:cantSplit/>
          <w:trHeight w:val="448"/>
        </w:trPr>
        <w:tc>
          <w:tcPr>
            <w:tcW w:w="1417" w:type="dxa"/>
            <w:tcBorders>
              <w:top w:val="single" w:sz="6" w:space="0" w:color="000000"/>
              <w:bottom w:val="single" w:sz="6" w:space="0" w:color="000000"/>
            </w:tcBorders>
            <w:vAlign w:val="center"/>
          </w:tcPr>
          <w:p w14:paraId="6A0614F5" w14:textId="77777777" w:rsidR="00006BF8" w:rsidRPr="00284EFA" w:rsidRDefault="00006BF8" w:rsidP="00025E05">
            <w:pPr>
              <w:pStyle w:val="Body"/>
              <w:snapToGrid w:val="0"/>
              <w:ind w:firstLine="0"/>
              <w:rPr>
                <w:sz w:val="14"/>
              </w:rPr>
            </w:pPr>
            <w:r w:rsidRPr="00284EFA">
              <w:rPr>
                <w:sz w:val="14"/>
              </w:rPr>
              <w:t>Moment of inertia z [kgm2]</w:t>
            </w:r>
          </w:p>
        </w:tc>
        <w:tc>
          <w:tcPr>
            <w:tcW w:w="850" w:type="dxa"/>
            <w:tcBorders>
              <w:top w:val="single" w:sz="6" w:space="0" w:color="000000"/>
              <w:bottom w:val="single" w:sz="6" w:space="0" w:color="000000"/>
            </w:tcBorders>
            <w:vAlign w:val="center"/>
          </w:tcPr>
          <w:p w14:paraId="065EE45B" w14:textId="77777777" w:rsidR="00006BF8" w:rsidRDefault="00006BF8" w:rsidP="00025E05">
            <w:pPr>
              <w:pStyle w:val="Body"/>
              <w:snapToGrid w:val="0"/>
              <w:ind w:firstLine="0"/>
              <w:rPr>
                <w:sz w:val="14"/>
              </w:rPr>
            </w:pPr>
            <w:r>
              <w:rPr>
                <w:rFonts w:hint="eastAsia"/>
                <w:sz w:val="14"/>
              </w:rPr>
              <w:t>146.827</w:t>
            </w:r>
          </w:p>
        </w:tc>
        <w:tc>
          <w:tcPr>
            <w:tcW w:w="1417" w:type="dxa"/>
            <w:tcBorders>
              <w:top w:val="single" w:sz="6" w:space="0" w:color="000000"/>
              <w:bottom w:val="single" w:sz="6" w:space="0" w:color="000000"/>
            </w:tcBorders>
            <w:vAlign w:val="center"/>
          </w:tcPr>
          <w:p w14:paraId="016B3960" w14:textId="77777777" w:rsidR="00006BF8" w:rsidRDefault="00006BF8" w:rsidP="00025E05">
            <w:pPr>
              <w:pStyle w:val="Body"/>
              <w:snapToGrid w:val="0"/>
              <w:ind w:firstLine="0"/>
              <w:rPr>
                <w:sz w:val="14"/>
              </w:rPr>
            </w:pPr>
            <w:r w:rsidRPr="00284EFA">
              <w:rPr>
                <w:sz w:val="14"/>
              </w:rPr>
              <w:t>Gear Ratio</w:t>
            </w:r>
          </w:p>
        </w:tc>
        <w:tc>
          <w:tcPr>
            <w:tcW w:w="850" w:type="dxa"/>
            <w:tcBorders>
              <w:top w:val="single" w:sz="6" w:space="0" w:color="000000"/>
              <w:bottom w:val="single" w:sz="6" w:space="0" w:color="000000"/>
            </w:tcBorders>
            <w:vAlign w:val="center"/>
          </w:tcPr>
          <w:p w14:paraId="0984C1D7" w14:textId="77777777" w:rsidR="00006BF8" w:rsidRDefault="00006BF8" w:rsidP="00025E05">
            <w:pPr>
              <w:pStyle w:val="Body"/>
              <w:snapToGrid w:val="0"/>
              <w:ind w:firstLine="0"/>
              <w:rPr>
                <w:sz w:val="14"/>
              </w:rPr>
            </w:pPr>
            <w:r>
              <w:rPr>
                <w:rFonts w:hint="eastAsia"/>
                <w:sz w:val="14"/>
              </w:rPr>
              <w:t>12.3</w:t>
            </w:r>
          </w:p>
        </w:tc>
      </w:tr>
    </w:tbl>
    <w:p w14:paraId="1E712BED" w14:textId="77777777" w:rsidR="00006BF8" w:rsidRPr="007514CC" w:rsidRDefault="00006BF8" w:rsidP="00006BF8">
      <w:pPr>
        <w:pStyle w:val="Body"/>
        <w:ind w:firstLine="0"/>
      </w:pPr>
    </w:p>
    <w:p w14:paraId="76AEF6B7" w14:textId="77777777" w:rsidR="00006BF8" w:rsidRDefault="00006BF8" w:rsidP="00006BF8">
      <w:pPr>
        <w:pStyle w:val="Body"/>
        <w:ind w:firstLine="0"/>
      </w:pPr>
      <w:r>
        <w:rPr>
          <w:rFonts w:hint="eastAsia"/>
        </w:rPr>
        <w:t>4.1 AEKF Results</w:t>
      </w:r>
    </w:p>
    <w:p w14:paraId="313BBF98" w14:textId="77777777" w:rsidR="00006BF8" w:rsidRDefault="00006BF8" w:rsidP="00006BF8">
      <w:pPr>
        <w:pStyle w:val="Body"/>
        <w:ind w:firstLine="0"/>
      </w:pPr>
    </w:p>
    <w:p w14:paraId="5C320076" w14:textId="3626B673" w:rsidR="00006BF8" w:rsidRDefault="00006BF8" w:rsidP="00006BF8">
      <w:pPr>
        <w:pStyle w:val="Body"/>
        <w:ind w:firstLine="0"/>
      </w:pPr>
      <w:r>
        <w:t>T</w:t>
      </w:r>
      <w:r>
        <w:rPr>
          <w:rFonts w:hint="eastAsia"/>
        </w:rPr>
        <w:t xml:space="preserve">he results of </w:t>
      </w:r>
      <w:r w:rsidR="002F185A">
        <w:t>estimator</w:t>
      </w:r>
      <w:r>
        <w:rPr>
          <w:rFonts w:hint="eastAsia"/>
        </w:rPr>
        <w:t xml:space="preserve"> lateral forces and </w:t>
      </w:r>
      <w:r w:rsidRPr="00D363A4">
        <w:rPr>
          <w:position w:val="-12"/>
        </w:rPr>
        <w:object w:dxaOrig="340" w:dyaOrig="320" w14:anchorId="48CB2727">
          <v:shape id="_x0000_i1111" type="#_x0000_t75" style="width:17pt;height:15.5pt" o:ole="">
            <v:imagedata r:id="rId134" o:title=""/>
          </v:shape>
          <o:OLEObject Type="Embed" ProgID="Equation.DSMT4" ShapeID="_x0000_i1111" DrawAspect="Content" ObjectID="_1786804784" r:id="rId181"/>
        </w:object>
      </w:r>
      <w:r>
        <w:rPr>
          <w:rFonts w:hint="eastAsia"/>
        </w:rPr>
        <w:t xml:space="preserve"> during in test scenarios are presented Figure 3</w:t>
      </w:r>
      <w:r w:rsidR="004715CF">
        <w:rPr>
          <w:rFonts w:hint="eastAsia"/>
        </w:rPr>
        <w:t xml:space="preserve"> (sinus steer test)</w:t>
      </w:r>
      <w:r w:rsidR="00ED3C8D">
        <w:rPr>
          <w:rFonts w:hint="eastAsia"/>
        </w:rPr>
        <w:t xml:space="preserve">, </w:t>
      </w:r>
      <w:r w:rsidR="00A5065D">
        <w:rPr>
          <w:rFonts w:hint="eastAsia"/>
        </w:rPr>
        <w:t xml:space="preserve">Figure </w:t>
      </w:r>
      <w:r>
        <w:rPr>
          <w:rFonts w:hint="eastAsia"/>
        </w:rPr>
        <w:t>4</w:t>
      </w:r>
      <w:r w:rsidR="004715CF">
        <w:rPr>
          <w:rFonts w:hint="eastAsia"/>
        </w:rPr>
        <w:t xml:space="preserve"> (steady steer test)</w:t>
      </w:r>
      <w:r w:rsidR="00ED3C8D">
        <w:rPr>
          <w:rFonts w:hint="eastAsia"/>
        </w:rPr>
        <w:t xml:space="preserve"> and Figure 5</w:t>
      </w:r>
      <w:r w:rsidR="00E242BA">
        <w:rPr>
          <w:rFonts w:hint="eastAsia"/>
        </w:rPr>
        <w:t xml:space="preserve"> (racetrack test)</w:t>
      </w:r>
      <w:r>
        <w:rPr>
          <w:rFonts w:hint="eastAsia"/>
        </w:rPr>
        <w:t>. The root mean square error</w:t>
      </w:r>
      <w:r w:rsidR="002F185A">
        <w:rPr>
          <w:rFonts w:hint="eastAsia"/>
        </w:rPr>
        <w:t xml:space="preserve"> </w:t>
      </w:r>
      <w:r>
        <w:rPr>
          <w:rFonts w:hint="eastAsia"/>
        </w:rPr>
        <w:t xml:space="preserve">(RMSE) results are detailed in Table 2. In both cases, the estimator </w:t>
      </w:r>
      <w:r w:rsidR="00AE3FEE">
        <w:t>shows</w:t>
      </w:r>
      <w:r>
        <w:rPr>
          <w:rFonts w:hint="eastAsia"/>
        </w:rPr>
        <w:t xml:space="preserve"> compliant performance, </w:t>
      </w:r>
      <w:r>
        <w:t>confirming</w:t>
      </w:r>
      <w:r>
        <w:rPr>
          <w:rFonts w:hint="eastAsia"/>
        </w:rPr>
        <w:t xml:space="preserve"> its effectiveness.</w:t>
      </w:r>
    </w:p>
    <w:p w14:paraId="05488B55" w14:textId="77777777" w:rsidR="00006BF8" w:rsidRDefault="00006BF8" w:rsidP="00006BF8">
      <w:pPr>
        <w:pStyle w:val="Body"/>
        <w:ind w:firstLine="0"/>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006BF8" w14:paraId="1DDE1E02" w14:textId="77777777" w:rsidTr="00025E05">
        <w:trPr>
          <w:cantSplit/>
          <w:trHeight w:val="439"/>
        </w:trPr>
        <w:tc>
          <w:tcPr>
            <w:tcW w:w="1014" w:type="dxa"/>
            <w:tcBorders>
              <w:top w:val="single" w:sz="6" w:space="0" w:color="000000"/>
              <w:bottom w:val="single" w:sz="6" w:space="0" w:color="000000"/>
            </w:tcBorders>
            <w:vAlign w:val="center"/>
          </w:tcPr>
          <w:p w14:paraId="4B15F4E6" w14:textId="77777777" w:rsidR="00006BF8" w:rsidRDefault="00006BF8" w:rsidP="00025E05">
            <w:pPr>
              <w:pStyle w:val="Body"/>
              <w:snapToGrid w:val="0"/>
              <w:ind w:firstLine="0"/>
              <w:jc w:val="center"/>
              <w:rPr>
                <w:sz w:val="14"/>
              </w:rPr>
            </w:pPr>
            <w:r>
              <w:rPr>
                <w:rFonts w:hint="eastAsia"/>
                <w:sz w:val="14"/>
              </w:rPr>
              <w:t>RMSE</w:t>
            </w:r>
          </w:p>
        </w:tc>
        <w:tc>
          <w:tcPr>
            <w:tcW w:w="808" w:type="dxa"/>
            <w:tcBorders>
              <w:top w:val="single" w:sz="6" w:space="0" w:color="000000"/>
              <w:bottom w:val="single" w:sz="6" w:space="0" w:color="000000"/>
            </w:tcBorders>
            <w:vAlign w:val="center"/>
          </w:tcPr>
          <w:p w14:paraId="2460FE2A" w14:textId="77777777" w:rsidR="00006BF8" w:rsidRPr="003C30AA" w:rsidRDefault="00006BF8" w:rsidP="00025E05">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y,FL</w:t>
            </w:r>
          </w:p>
          <w:p w14:paraId="3803463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808" w:type="dxa"/>
            <w:tcBorders>
              <w:top w:val="single" w:sz="6" w:space="0" w:color="000000"/>
              <w:bottom w:val="single" w:sz="6" w:space="0" w:color="000000"/>
            </w:tcBorders>
            <w:vAlign w:val="center"/>
          </w:tcPr>
          <w:p w14:paraId="70AA2F61" w14:textId="77777777" w:rsidR="00006BF8" w:rsidRPr="003C30AA" w:rsidRDefault="00006BF8" w:rsidP="00025E05">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y,FR</w:t>
            </w:r>
          </w:p>
          <w:p w14:paraId="4BE8964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643" w:type="dxa"/>
            <w:tcBorders>
              <w:top w:val="single" w:sz="6" w:space="0" w:color="000000"/>
              <w:bottom w:val="single" w:sz="6" w:space="0" w:color="000000"/>
            </w:tcBorders>
            <w:vAlign w:val="center"/>
          </w:tcPr>
          <w:p w14:paraId="34DAB767" w14:textId="77777777" w:rsidR="00006BF8" w:rsidRPr="003C30AA" w:rsidRDefault="00006BF8" w:rsidP="00025E05">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y,RL</w:t>
            </w:r>
          </w:p>
          <w:p w14:paraId="45BAC36F"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28E84B13" w14:textId="77777777" w:rsidR="00006BF8" w:rsidRPr="003C30AA" w:rsidRDefault="00006BF8" w:rsidP="00025E05">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y,RR</w:t>
            </w:r>
          </w:p>
          <w:p w14:paraId="7294D1E5"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52452EA8" w14:textId="77777777" w:rsidR="00006BF8" w:rsidRPr="003C30AA" w:rsidRDefault="00006BF8" w:rsidP="00025E05">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31BD599"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006BF8" w14:paraId="29619CB2" w14:textId="77777777" w:rsidTr="00025E05">
        <w:trPr>
          <w:cantSplit/>
          <w:trHeight w:val="439"/>
        </w:trPr>
        <w:tc>
          <w:tcPr>
            <w:tcW w:w="1014" w:type="dxa"/>
            <w:tcBorders>
              <w:top w:val="single" w:sz="6" w:space="0" w:color="000000"/>
              <w:bottom w:val="single" w:sz="6" w:space="0" w:color="000000"/>
            </w:tcBorders>
            <w:vAlign w:val="center"/>
          </w:tcPr>
          <w:p w14:paraId="6D31FAE1" w14:textId="77777777" w:rsidR="00006BF8" w:rsidRDefault="00006BF8" w:rsidP="00025E05">
            <w:pPr>
              <w:pStyle w:val="Body"/>
              <w:snapToGrid w:val="0"/>
              <w:ind w:firstLine="0"/>
              <w:jc w:val="center"/>
              <w:rPr>
                <w:sz w:val="14"/>
              </w:rPr>
            </w:pPr>
            <w:r>
              <w:rPr>
                <w:rFonts w:hint="eastAsia"/>
                <w:sz w:val="14"/>
              </w:rPr>
              <w:t>Sinus</w:t>
            </w:r>
          </w:p>
        </w:tc>
        <w:tc>
          <w:tcPr>
            <w:tcW w:w="808" w:type="dxa"/>
            <w:tcBorders>
              <w:top w:val="single" w:sz="6" w:space="0" w:color="000000"/>
              <w:bottom w:val="single" w:sz="6" w:space="0" w:color="000000"/>
            </w:tcBorders>
            <w:vAlign w:val="center"/>
          </w:tcPr>
          <w:p w14:paraId="317286DF" w14:textId="00EF824B" w:rsidR="00006BF8" w:rsidRDefault="00324404" w:rsidP="00025E05">
            <w:pPr>
              <w:pStyle w:val="Body"/>
              <w:snapToGrid w:val="0"/>
              <w:ind w:firstLine="0"/>
              <w:jc w:val="center"/>
              <w:rPr>
                <w:sz w:val="14"/>
              </w:rPr>
            </w:pPr>
            <w:r>
              <w:rPr>
                <w:rFonts w:hint="eastAsia"/>
                <w:sz w:val="14"/>
              </w:rPr>
              <w:t>94</w:t>
            </w:r>
            <w:r w:rsidR="00006BF8">
              <w:rPr>
                <w:rFonts w:hint="eastAsia"/>
                <w:sz w:val="14"/>
              </w:rPr>
              <w:t>.</w:t>
            </w:r>
            <w:r>
              <w:rPr>
                <w:rFonts w:hint="eastAsia"/>
                <w:sz w:val="14"/>
              </w:rPr>
              <w:t>73</w:t>
            </w:r>
          </w:p>
        </w:tc>
        <w:tc>
          <w:tcPr>
            <w:tcW w:w="808" w:type="dxa"/>
            <w:tcBorders>
              <w:top w:val="single" w:sz="6" w:space="0" w:color="000000"/>
              <w:bottom w:val="single" w:sz="6" w:space="0" w:color="000000"/>
            </w:tcBorders>
            <w:vAlign w:val="center"/>
          </w:tcPr>
          <w:p w14:paraId="11ACD9AE" w14:textId="60FB31C7" w:rsidR="00006BF8" w:rsidRDefault="00324404" w:rsidP="00025E05">
            <w:pPr>
              <w:pStyle w:val="Body"/>
              <w:snapToGrid w:val="0"/>
              <w:ind w:firstLine="0"/>
              <w:jc w:val="center"/>
              <w:rPr>
                <w:sz w:val="14"/>
              </w:rPr>
            </w:pPr>
            <w:r>
              <w:rPr>
                <w:rFonts w:hint="eastAsia"/>
                <w:sz w:val="14"/>
              </w:rPr>
              <w:t>106</w:t>
            </w:r>
            <w:r w:rsidR="00006BF8">
              <w:rPr>
                <w:rFonts w:hint="eastAsia"/>
                <w:sz w:val="14"/>
              </w:rPr>
              <w:t>.</w:t>
            </w:r>
            <w:r>
              <w:rPr>
                <w:rFonts w:hint="eastAsia"/>
                <w:sz w:val="14"/>
              </w:rPr>
              <w:t>11</w:t>
            </w:r>
          </w:p>
        </w:tc>
        <w:tc>
          <w:tcPr>
            <w:tcW w:w="643" w:type="dxa"/>
            <w:tcBorders>
              <w:top w:val="single" w:sz="6" w:space="0" w:color="000000"/>
              <w:bottom w:val="single" w:sz="6" w:space="0" w:color="000000"/>
            </w:tcBorders>
            <w:vAlign w:val="center"/>
          </w:tcPr>
          <w:p w14:paraId="2F279252" w14:textId="3E46C2C7" w:rsidR="00006BF8" w:rsidRDefault="00324404" w:rsidP="00025E05">
            <w:pPr>
              <w:pStyle w:val="Body"/>
              <w:snapToGrid w:val="0"/>
              <w:ind w:firstLine="0"/>
              <w:jc w:val="center"/>
              <w:rPr>
                <w:sz w:val="14"/>
              </w:rPr>
            </w:pPr>
            <w:r>
              <w:rPr>
                <w:rFonts w:hint="eastAsia"/>
                <w:sz w:val="14"/>
              </w:rPr>
              <w:t>74</w:t>
            </w:r>
            <w:r w:rsidR="00006BF8">
              <w:rPr>
                <w:rFonts w:hint="eastAsia"/>
                <w:sz w:val="14"/>
              </w:rPr>
              <w:t>.</w:t>
            </w:r>
            <w:r>
              <w:rPr>
                <w:rFonts w:hint="eastAsia"/>
                <w:sz w:val="14"/>
              </w:rPr>
              <w:t>44</w:t>
            </w:r>
          </w:p>
        </w:tc>
        <w:tc>
          <w:tcPr>
            <w:tcW w:w="741" w:type="dxa"/>
            <w:tcBorders>
              <w:top w:val="single" w:sz="6" w:space="0" w:color="000000"/>
              <w:bottom w:val="single" w:sz="6" w:space="0" w:color="000000"/>
            </w:tcBorders>
            <w:vAlign w:val="center"/>
          </w:tcPr>
          <w:p w14:paraId="1C2530C7" w14:textId="4D31D11E" w:rsidR="00006BF8" w:rsidRDefault="00324404" w:rsidP="00025E05">
            <w:pPr>
              <w:pStyle w:val="Body"/>
              <w:snapToGrid w:val="0"/>
              <w:ind w:firstLine="0"/>
              <w:jc w:val="center"/>
              <w:rPr>
                <w:sz w:val="14"/>
              </w:rPr>
            </w:pPr>
            <w:r>
              <w:rPr>
                <w:rFonts w:hint="eastAsia"/>
                <w:sz w:val="14"/>
              </w:rPr>
              <w:t>65</w:t>
            </w:r>
            <w:r w:rsidR="00006BF8">
              <w:rPr>
                <w:rFonts w:hint="eastAsia"/>
                <w:sz w:val="14"/>
              </w:rPr>
              <w:t>.</w:t>
            </w:r>
            <w:r>
              <w:rPr>
                <w:rFonts w:hint="eastAsia"/>
                <w:sz w:val="14"/>
              </w:rPr>
              <w:t>71</w:t>
            </w:r>
          </w:p>
        </w:tc>
        <w:tc>
          <w:tcPr>
            <w:tcW w:w="741" w:type="dxa"/>
            <w:tcBorders>
              <w:top w:val="single" w:sz="6" w:space="0" w:color="000000"/>
              <w:bottom w:val="single" w:sz="6" w:space="0" w:color="000000"/>
            </w:tcBorders>
            <w:vAlign w:val="center"/>
          </w:tcPr>
          <w:p w14:paraId="59CD05BA" w14:textId="3C4DB5F3" w:rsidR="00006BF8" w:rsidRDefault="00324404" w:rsidP="00025E05">
            <w:pPr>
              <w:pStyle w:val="Body"/>
              <w:snapToGrid w:val="0"/>
              <w:ind w:firstLine="0"/>
              <w:jc w:val="center"/>
              <w:rPr>
                <w:sz w:val="14"/>
              </w:rPr>
            </w:pPr>
            <w:r>
              <w:rPr>
                <w:rFonts w:hint="eastAsia"/>
                <w:sz w:val="14"/>
              </w:rPr>
              <w:t>78</w:t>
            </w:r>
            <w:r w:rsidR="00006BF8">
              <w:rPr>
                <w:rFonts w:hint="eastAsia"/>
                <w:sz w:val="14"/>
              </w:rPr>
              <w:t>.</w:t>
            </w:r>
            <w:r>
              <w:rPr>
                <w:rFonts w:hint="eastAsia"/>
                <w:sz w:val="14"/>
              </w:rPr>
              <w:t>24</w:t>
            </w:r>
          </w:p>
        </w:tc>
      </w:tr>
      <w:tr w:rsidR="00006BF8" w14:paraId="575E2A25" w14:textId="77777777" w:rsidTr="00025E05">
        <w:trPr>
          <w:cantSplit/>
          <w:trHeight w:val="439"/>
        </w:trPr>
        <w:tc>
          <w:tcPr>
            <w:tcW w:w="1014" w:type="dxa"/>
            <w:tcBorders>
              <w:top w:val="single" w:sz="6" w:space="0" w:color="000000"/>
              <w:bottom w:val="single" w:sz="6" w:space="0" w:color="000000"/>
            </w:tcBorders>
            <w:vAlign w:val="center"/>
          </w:tcPr>
          <w:p w14:paraId="20C51043" w14:textId="77777777" w:rsidR="00006BF8" w:rsidRDefault="00006BF8" w:rsidP="00025E05">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430DABA3" w14:textId="0942B10D" w:rsidR="00006BF8" w:rsidRDefault="00006BF8" w:rsidP="00025E05">
            <w:pPr>
              <w:pStyle w:val="Body"/>
              <w:snapToGrid w:val="0"/>
              <w:ind w:firstLine="0"/>
              <w:jc w:val="center"/>
              <w:rPr>
                <w:sz w:val="14"/>
              </w:rPr>
            </w:pPr>
            <w:r>
              <w:rPr>
                <w:rFonts w:hint="eastAsia"/>
                <w:sz w:val="14"/>
              </w:rPr>
              <w:t>44.</w:t>
            </w:r>
            <w:r w:rsidR="00324404">
              <w:rPr>
                <w:rFonts w:hint="eastAsia"/>
                <w:sz w:val="14"/>
              </w:rPr>
              <w:t>35</w:t>
            </w:r>
          </w:p>
        </w:tc>
        <w:tc>
          <w:tcPr>
            <w:tcW w:w="808" w:type="dxa"/>
            <w:tcBorders>
              <w:top w:val="single" w:sz="6" w:space="0" w:color="000000"/>
              <w:bottom w:val="single" w:sz="6" w:space="0" w:color="000000"/>
            </w:tcBorders>
            <w:vAlign w:val="center"/>
          </w:tcPr>
          <w:p w14:paraId="7E7E691F" w14:textId="717FC328" w:rsidR="00006BF8" w:rsidRDefault="00324404" w:rsidP="00025E05">
            <w:pPr>
              <w:pStyle w:val="Body"/>
              <w:snapToGrid w:val="0"/>
              <w:ind w:firstLine="0"/>
              <w:jc w:val="center"/>
              <w:rPr>
                <w:sz w:val="14"/>
              </w:rPr>
            </w:pPr>
            <w:r>
              <w:rPr>
                <w:rFonts w:hint="eastAsia"/>
                <w:sz w:val="14"/>
              </w:rPr>
              <w:t>49</w:t>
            </w:r>
            <w:r w:rsidR="00006BF8">
              <w:rPr>
                <w:rFonts w:hint="eastAsia"/>
                <w:sz w:val="14"/>
              </w:rPr>
              <w:t>.4</w:t>
            </w:r>
            <w:r>
              <w:rPr>
                <w:rFonts w:hint="eastAsia"/>
                <w:sz w:val="14"/>
              </w:rPr>
              <w:t>4</w:t>
            </w:r>
          </w:p>
        </w:tc>
        <w:tc>
          <w:tcPr>
            <w:tcW w:w="643" w:type="dxa"/>
            <w:tcBorders>
              <w:top w:val="single" w:sz="6" w:space="0" w:color="000000"/>
              <w:bottom w:val="single" w:sz="6" w:space="0" w:color="000000"/>
            </w:tcBorders>
            <w:vAlign w:val="center"/>
          </w:tcPr>
          <w:p w14:paraId="5293D374" w14:textId="12AE50B8" w:rsidR="00006BF8" w:rsidRDefault="00006BF8" w:rsidP="00025E05">
            <w:pPr>
              <w:pStyle w:val="Body"/>
              <w:snapToGrid w:val="0"/>
              <w:ind w:firstLine="0"/>
              <w:jc w:val="center"/>
              <w:rPr>
                <w:sz w:val="14"/>
              </w:rPr>
            </w:pPr>
            <w:r>
              <w:rPr>
                <w:rFonts w:hint="eastAsia"/>
                <w:sz w:val="14"/>
              </w:rPr>
              <w:t>46.</w:t>
            </w:r>
            <w:r w:rsidR="00324404">
              <w:rPr>
                <w:rFonts w:hint="eastAsia"/>
                <w:sz w:val="14"/>
              </w:rPr>
              <w:t>70</w:t>
            </w:r>
          </w:p>
        </w:tc>
        <w:tc>
          <w:tcPr>
            <w:tcW w:w="741" w:type="dxa"/>
            <w:tcBorders>
              <w:top w:val="single" w:sz="6" w:space="0" w:color="000000"/>
              <w:bottom w:val="single" w:sz="6" w:space="0" w:color="000000"/>
            </w:tcBorders>
            <w:vAlign w:val="center"/>
          </w:tcPr>
          <w:p w14:paraId="0C23F976" w14:textId="4C3B3F8B" w:rsidR="00006BF8" w:rsidRDefault="00006BF8" w:rsidP="00025E05">
            <w:pPr>
              <w:pStyle w:val="Body"/>
              <w:snapToGrid w:val="0"/>
              <w:ind w:firstLine="0"/>
              <w:jc w:val="center"/>
              <w:rPr>
                <w:sz w:val="14"/>
              </w:rPr>
            </w:pPr>
            <w:r>
              <w:rPr>
                <w:rFonts w:hint="eastAsia"/>
                <w:sz w:val="14"/>
              </w:rPr>
              <w:t>3</w:t>
            </w:r>
            <w:r w:rsidR="00324404">
              <w:rPr>
                <w:rFonts w:hint="eastAsia"/>
                <w:sz w:val="14"/>
              </w:rPr>
              <w:t>4</w:t>
            </w:r>
            <w:r>
              <w:rPr>
                <w:rFonts w:hint="eastAsia"/>
                <w:sz w:val="14"/>
              </w:rPr>
              <w:t>.</w:t>
            </w:r>
            <w:r w:rsidR="00324404">
              <w:rPr>
                <w:rFonts w:hint="eastAsia"/>
                <w:sz w:val="14"/>
              </w:rPr>
              <w:t>96</w:t>
            </w:r>
          </w:p>
        </w:tc>
        <w:tc>
          <w:tcPr>
            <w:tcW w:w="741" w:type="dxa"/>
            <w:tcBorders>
              <w:top w:val="single" w:sz="6" w:space="0" w:color="000000"/>
              <w:bottom w:val="single" w:sz="6" w:space="0" w:color="000000"/>
            </w:tcBorders>
            <w:vAlign w:val="center"/>
          </w:tcPr>
          <w:p w14:paraId="5B25E20E" w14:textId="0AD5799D" w:rsidR="00006BF8" w:rsidRDefault="00324404" w:rsidP="00025E05">
            <w:pPr>
              <w:pStyle w:val="Body"/>
              <w:snapToGrid w:val="0"/>
              <w:ind w:firstLine="0"/>
              <w:jc w:val="center"/>
              <w:rPr>
                <w:sz w:val="14"/>
              </w:rPr>
            </w:pPr>
            <w:r>
              <w:rPr>
                <w:rFonts w:hint="eastAsia"/>
                <w:sz w:val="14"/>
              </w:rPr>
              <w:t>24</w:t>
            </w:r>
            <w:r w:rsidR="00006BF8">
              <w:rPr>
                <w:rFonts w:hint="eastAsia"/>
                <w:sz w:val="14"/>
              </w:rPr>
              <w:t>.</w:t>
            </w:r>
            <w:r>
              <w:rPr>
                <w:rFonts w:hint="eastAsia"/>
                <w:sz w:val="14"/>
              </w:rPr>
              <w:t>26</w:t>
            </w:r>
          </w:p>
        </w:tc>
      </w:tr>
      <w:tr w:rsidR="00324404" w14:paraId="0912017C" w14:textId="77777777" w:rsidTr="00025E05">
        <w:trPr>
          <w:cantSplit/>
          <w:trHeight w:val="439"/>
        </w:trPr>
        <w:tc>
          <w:tcPr>
            <w:tcW w:w="1014" w:type="dxa"/>
            <w:tcBorders>
              <w:top w:val="single" w:sz="6" w:space="0" w:color="000000"/>
              <w:bottom w:val="single" w:sz="6" w:space="0" w:color="000000"/>
            </w:tcBorders>
            <w:vAlign w:val="center"/>
          </w:tcPr>
          <w:p w14:paraId="7C45916D" w14:textId="5BD37801" w:rsidR="00324404" w:rsidRDefault="00265874" w:rsidP="00025E05">
            <w:pPr>
              <w:pStyle w:val="Body"/>
              <w:snapToGrid w:val="0"/>
              <w:ind w:firstLine="0"/>
              <w:jc w:val="center"/>
              <w:rPr>
                <w:rFonts w:hint="eastAsia"/>
                <w:sz w:val="14"/>
              </w:rPr>
            </w:pPr>
            <w:r>
              <w:rPr>
                <w:sz w:val="14"/>
              </w:rPr>
              <w:t>Racetrack</w:t>
            </w:r>
          </w:p>
        </w:tc>
        <w:tc>
          <w:tcPr>
            <w:tcW w:w="808" w:type="dxa"/>
            <w:tcBorders>
              <w:top w:val="single" w:sz="6" w:space="0" w:color="000000"/>
              <w:bottom w:val="single" w:sz="6" w:space="0" w:color="000000"/>
            </w:tcBorders>
            <w:vAlign w:val="center"/>
          </w:tcPr>
          <w:p w14:paraId="13E9068D" w14:textId="6D5C5F04" w:rsidR="00324404" w:rsidRDefault="00324404" w:rsidP="00025E05">
            <w:pPr>
              <w:pStyle w:val="Body"/>
              <w:snapToGrid w:val="0"/>
              <w:ind w:firstLine="0"/>
              <w:jc w:val="center"/>
              <w:rPr>
                <w:rFonts w:hint="eastAsia"/>
                <w:sz w:val="14"/>
              </w:rPr>
            </w:pPr>
            <w:r>
              <w:rPr>
                <w:rFonts w:hint="eastAsia"/>
                <w:sz w:val="14"/>
              </w:rPr>
              <w:t>219.40</w:t>
            </w:r>
          </w:p>
        </w:tc>
        <w:tc>
          <w:tcPr>
            <w:tcW w:w="808" w:type="dxa"/>
            <w:tcBorders>
              <w:top w:val="single" w:sz="6" w:space="0" w:color="000000"/>
              <w:bottom w:val="single" w:sz="6" w:space="0" w:color="000000"/>
            </w:tcBorders>
            <w:vAlign w:val="center"/>
          </w:tcPr>
          <w:p w14:paraId="6DACFDC0" w14:textId="4C45CB3B" w:rsidR="00324404" w:rsidRDefault="00324404" w:rsidP="00025E05">
            <w:pPr>
              <w:pStyle w:val="Body"/>
              <w:snapToGrid w:val="0"/>
              <w:ind w:firstLine="0"/>
              <w:jc w:val="center"/>
              <w:rPr>
                <w:rFonts w:hint="eastAsia"/>
                <w:sz w:val="14"/>
              </w:rPr>
            </w:pPr>
            <w:r>
              <w:rPr>
                <w:rFonts w:hint="eastAsia"/>
                <w:sz w:val="14"/>
              </w:rPr>
              <w:t>227.52</w:t>
            </w:r>
          </w:p>
        </w:tc>
        <w:tc>
          <w:tcPr>
            <w:tcW w:w="643" w:type="dxa"/>
            <w:tcBorders>
              <w:top w:val="single" w:sz="6" w:space="0" w:color="000000"/>
              <w:bottom w:val="single" w:sz="6" w:space="0" w:color="000000"/>
            </w:tcBorders>
            <w:vAlign w:val="center"/>
          </w:tcPr>
          <w:p w14:paraId="208FA73D" w14:textId="50D99319" w:rsidR="00324404" w:rsidRDefault="00324404" w:rsidP="00025E05">
            <w:pPr>
              <w:pStyle w:val="Body"/>
              <w:snapToGrid w:val="0"/>
              <w:ind w:firstLine="0"/>
              <w:jc w:val="center"/>
              <w:rPr>
                <w:rFonts w:hint="eastAsia"/>
                <w:sz w:val="14"/>
              </w:rPr>
            </w:pPr>
            <w:r>
              <w:rPr>
                <w:rFonts w:hint="eastAsia"/>
                <w:sz w:val="14"/>
              </w:rPr>
              <w:t>126.60</w:t>
            </w:r>
          </w:p>
        </w:tc>
        <w:tc>
          <w:tcPr>
            <w:tcW w:w="741" w:type="dxa"/>
            <w:tcBorders>
              <w:top w:val="single" w:sz="6" w:space="0" w:color="000000"/>
              <w:bottom w:val="single" w:sz="6" w:space="0" w:color="000000"/>
            </w:tcBorders>
            <w:vAlign w:val="center"/>
          </w:tcPr>
          <w:p w14:paraId="420F85A2" w14:textId="7C5DA332" w:rsidR="00324404" w:rsidRDefault="00324404" w:rsidP="00025E05">
            <w:pPr>
              <w:pStyle w:val="Body"/>
              <w:snapToGrid w:val="0"/>
              <w:ind w:firstLine="0"/>
              <w:jc w:val="center"/>
              <w:rPr>
                <w:rFonts w:hint="eastAsia"/>
                <w:sz w:val="14"/>
              </w:rPr>
            </w:pPr>
            <w:r>
              <w:rPr>
                <w:rFonts w:hint="eastAsia"/>
                <w:sz w:val="14"/>
              </w:rPr>
              <w:t>123.41</w:t>
            </w:r>
          </w:p>
        </w:tc>
        <w:tc>
          <w:tcPr>
            <w:tcW w:w="741" w:type="dxa"/>
            <w:tcBorders>
              <w:top w:val="single" w:sz="6" w:space="0" w:color="000000"/>
              <w:bottom w:val="single" w:sz="6" w:space="0" w:color="000000"/>
            </w:tcBorders>
            <w:vAlign w:val="center"/>
          </w:tcPr>
          <w:p w14:paraId="688673B6" w14:textId="1A0F30E4" w:rsidR="00324404" w:rsidRDefault="00324404" w:rsidP="00025E05">
            <w:pPr>
              <w:pStyle w:val="Body"/>
              <w:snapToGrid w:val="0"/>
              <w:ind w:firstLine="0"/>
              <w:jc w:val="center"/>
              <w:rPr>
                <w:rFonts w:hint="eastAsia"/>
                <w:sz w:val="14"/>
              </w:rPr>
            </w:pPr>
            <w:r>
              <w:rPr>
                <w:rFonts w:hint="eastAsia"/>
                <w:sz w:val="14"/>
              </w:rPr>
              <w:t>141.15</w:t>
            </w:r>
          </w:p>
        </w:tc>
      </w:tr>
    </w:tbl>
    <w:p w14:paraId="5283BF55" w14:textId="77777777" w:rsidR="00006BF8" w:rsidRPr="00521356" w:rsidRDefault="00006BF8" w:rsidP="00006BF8">
      <w:pPr>
        <w:pStyle w:val="Body"/>
        <w:ind w:firstLine="0"/>
      </w:pPr>
      <w:r>
        <w:t>Table</w:t>
      </w:r>
      <w:r>
        <w:rPr>
          <w:rFonts w:hint="eastAsia"/>
        </w:rPr>
        <w:t xml:space="preserve"> 2. Type the caption here. Type the caption here</w:t>
      </w:r>
    </w:p>
    <w:p w14:paraId="234FFD51" w14:textId="77777777" w:rsidR="00006BF8" w:rsidRDefault="00006BF8" w:rsidP="00006BF8">
      <w:pPr>
        <w:pStyle w:val="Body"/>
        <w:ind w:firstLine="0"/>
      </w:pPr>
    </w:p>
    <w:p w14:paraId="4EB5D34F" w14:textId="2B3C8220" w:rsidR="00006BF8" w:rsidRDefault="00A009F2" w:rsidP="00A009F2">
      <w:pPr>
        <w:pStyle w:val="Body"/>
        <w:ind w:firstLine="0"/>
        <w:jc w:val="center"/>
      </w:pPr>
      <w:r>
        <w:pict w14:anchorId="0CA36D84">
          <v:shape id="_x0000_i1124" type="#_x0000_t75" style="width:230.5pt;height:184pt">
            <v:imagedata r:id="rId182" o:title=""/>
          </v:shape>
        </w:pict>
      </w:r>
    </w:p>
    <w:p w14:paraId="30785118" w14:textId="390C5FAF" w:rsidR="00006BF8" w:rsidRDefault="00006BF8" w:rsidP="00A009F2">
      <w:pPr>
        <w:pStyle w:val="Body"/>
        <w:jc w:val="center"/>
      </w:pPr>
      <w:r>
        <w:rPr>
          <w:rFonts w:hint="eastAsia"/>
        </w:rPr>
        <w:t>(a)</w:t>
      </w:r>
      <w:r w:rsidR="00A009F2" w:rsidRPr="00A009F2">
        <w:t xml:space="preserve"> </w:t>
      </w:r>
      <w:r w:rsidR="00A009F2">
        <w:pict w14:anchorId="1755D992">
          <v:shape id="_x0000_i1131" type="#_x0000_t75" style="width:229.5pt;height:184pt">
            <v:imagedata r:id="rId183" o:title=""/>
          </v:shape>
        </w:pict>
      </w:r>
      <w:r w:rsidRPr="00AF7F9A">
        <w:rPr>
          <w:rFonts w:hint="eastAsia"/>
        </w:rPr>
        <w:t xml:space="preserve"> </w:t>
      </w:r>
      <w:r>
        <w:rPr>
          <w:rFonts w:hint="eastAsia"/>
        </w:rPr>
        <w:t>(b)</w:t>
      </w:r>
    </w:p>
    <w:p w14:paraId="12CBE5EE" w14:textId="105A33B7" w:rsidR="00006BF8" w:rsidRDefault="00A009F2" w:rsidP="00A009F2">
      <w:pPr>
        <w:pStyle w:val="Body"/>
        <w:ind w:firstLine="0"/>
        <w:jc w:val="center"/>
      </w:pPr>
      <w:r>
        <w:pict w14:anchorId="096FC6B5">
          <v:shape id="_x0000_i1152" type="#_x0000_t75" style="width:229.5pt;height:92.5pt">
            <v:imagedata r:id="rId184" o:title=""/>
          </v:shape>
        </w:pict>
      </w:r>
    </w:p>
    <w:p w14:paraId="0ACBB062" w14:textId="433A50C1" w:rsidR="00B31E32" w:rsidRDefault="00006BF8" w:rsidP="00B31E32">
      <w:pPr>
        <w:pStyle w:val="Body"/>
        <w:ind w:firstLine="0"/>
        <w:jc w:val="center"/>
      </w:pPr>
      <w:r>
        <w:rPr>
          <w:rFonts w:hint="eastAsia"/>
        </w:rPr>
        <w:t>(c)</w:t>
      </w:r>
    </w:p>
    <w:p w14:paraId="5005CFDB" w14:textId="77777777" w:rsidR="00006BF8" w:rsidRPr="00691EF0" w:rsidRDefault="00006BF8" w:rsidP="00006BF8">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0A03F2A2" w14:textId="0DDAEB51" w:rsidR="00006BF8" w:rsidRDefault="002720E2" w:rsidP="008219D0">
      <w:pPr>
        <w:pStyle w:val="Body"/>
        <w:ind w:firstLine="0"/>
        <w:jc w:val="center"/>
      </w:pPr>
      <w:r>
        <w:lastRenderedPageBreak/>
        <w:pict w14:anchorId="1511EB81">
          <v:shape id="_x0000_i1199" type="#_x0000_t75" style="width:229pt;height:184pt">
            <v:imagedata r:id="rId185" o:title=""/>
          </v:shape>
        </w:pict>
      </w:r>
    </w:p>
    <w:p w14:paraId="547FDDCF" w14:textId="77777777" w:rsidR="00006BF8" w:rsidRDefault="00006BF8" w:rsidP="00006BF8">
      <w:pPr>
        <w:pStyle w:val="Body"/>
        <w:ind w:firstLineChars="39" w:firstLine="78"/>
        <w:jc w:val="center"/>
      </w:pPr>
      <w:r>
        <w:rPr>
          <w:rFonts w:hint="eastAsia"/>
        </w:rPr>
        <w:t>(a)</w:t>
      </w:r>
    </w:p>
    <w:p w14:paraId="486D2770" w14:textId="4B597B8E" w:rsidR="00006BF8" w:rsidRDefault="009D2597" w:rsidP="00006BF8">
      <w:pPr>
        <w:pStyle w:val="Body"/>
        <w:ind w:firstLineChars="39" w:firstLine="78"/>
        <w:jc w:val="center"/>
      </w:pPr>
      <w:r>
        <w:pict w14:anchorId="20A3A377">
          <v:shape id="_x0000_i1257" type="#_x0000_t75" style="width:231pt;height:184pt">
            <v:imagedata r:id="rId186" o:title=""/>
          </v:shape>
        </w:pict>
      </w:r>
    </w:p>
    <w:p w14:paraId="1E8EDA57" w14:textId="77777777" w:rsidR="00006BF8" w:rsidRDefault="00006BF8" w:rsidP="00006BF8">
      <w:pPr>
        <w:pStyle w:val="Body"/>
        <w:ind w:firstLineChars="39" w:firstLine="78"/>
        <w:jc w:val="center"/>
      </w:pPr>
      <w:r>
        <w:rPr>
          <w:rFonts w:hint="eastAsia"/>
        </w:rPr>
        <w:t>(b)</w:t>
      </w:r>
    </w:p>
    <w:p w14:paraId="695B0F99" w14:textId="5B977955" w:rsidR="00006BF8" w:rsidRDefault="003B1CAF" w:rsidP="00006BF8">
      <w:pPr>
        <w:pStyle w:val="Body"/>
        <w:ind w:firstLineChars="39" w:firstLine="78"/>
      </w:pPr>
      <w:bookmarkStart w:id="1" w:name="_Hlk176130401"/>
      <w:r>
        <w:pict w14:anchorId="11EAC5F7">
          <v:shape id="_x0000_i1278" type="#_x0000_t75" style="width:229.5pt;height:90pt">
            <v:imagedata r:id="rId187" o:title=""/>
          </v:shape>
        </w:pict>
      </w:r>
    </w:p>
    <w:p w14:paraId="6572522C" w14:textId="77777777" w:rsidR="00006BF8" w:rsidRDefault="00006BF8" w:rsidP="00006BF8">
      <w:pPr>
        <w:pStyle w:val="Body"/>
        <w:ind w:firstLineChars="39" w:firstLine="78"/>
        <w:jc w:val="center"/>
      </w:pPr>
      <w:r>
        <w:rPr>
          <w:rFonts w:hint="eastAsia"/>
        </w:rPr>
        <w:t>(c)</w:t>
      </w:r>
    </w:p>
    <w:p w14:paraId="116B4704" w14:textId="4F57D4E7" w:rsidR="00006BF8" w:rsidRDefault="00006BF8" w:rsidP="00F4508C">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bookmarkEnd w:id="1"/>
    </w:p>
    <w:p w14:paraId="450202BC" w14:textId="77777777" w:rsidR="00F4508C" w:rsidRDefault="00F4508C" w:rsidP="00F4508C">
      <w:pPr>
        <w:pStyle w:val="Body"/>
        <w:ind w:firstLine="0"/>
      </w:pPr>
    </w:p>
    <w:p w14:paraId="35D9E82F" w14:textId="71293D89" w:rsidR="00F4508C" w:rsidRDefault="004A1574" w:rsidP="007616CF">
      <w:pPr>
        <w:pStyle w:val="Body"/>
        <w:ind w:firstLine="0"/>
        <w:jc w:val="center"/>
      </w:pPr>
      <w:r>
        <w:pict w14:anchorId="04A7B954">
          <v:shape id="_x0000_i1354" type="#_x0000_t75" style="width:215.5pt;height:158pt">
            <v:imagedata r:id="rId188" o:title=""/>
          </v:shape>
        </w:pict>
      </w:r>
    </w:p>
    <w:p w14:paraId="6E56CF88" w14:textId="428FFB3C" w:rsidR="00510277" w:rsidRDefault="00510277" w:rsidP="007616CF">
      <w:pPr>
        <w:pStyle w:val="Body"/>
        <w:ind w:firstLine="0"/>
        <w:jc w:val="center"/>
      </w:pPr>
      <w:r>
        <w:rPr>
          <w:rFonts w:hint="eastAsia"/>
        </w:rPr>
        <w:t>(a)</w:t>
      </w:r>
    </w:p>
    <w:p w14:paraId="041A2FBC" w14:textId="51C20CE5" w:rsidR="00510277" w:rsidRDefault="00510277" w:rsidP="00510277">
      <w:pPr>
        <w:pStyle w:val="Body"/>
        <w:ind w:firstLine="0"/>
        <w:jc w:val="center"/>
      </w:pPr>
      <w:r>
        <w:pict w14:anchorId="5ACF740B">
          <v:shape id="_x0000_i1340" type="#_x0000_t75" style="width:226.5pt;height:184pt">
            <v:imagedata r:id="rId189" o:title=""/>
          </v:shape>
        </w:pict>
      </w:r>
    </w:p>
    <w:p w14:paraId="3186A8AD" w14:textId="5810B4BB" w:rsidR="00510277" w:rsidRDefault="00510277" w:rsidP="00510277">
      <w:pPr>
        <w:pStyle w:val="Body"/>
        <w:ind w:firstLine="0"/>
        <w:jc w:val="center"/>
      </w:pPr>
      <w:r>
        <w:rPr>
          <w:rFonts w:hint="eastAsia"/>
        </w:rPr>
        <w:t>(b)</w:t>
      </w:r>
    </w:p>
    <w:p w14:paraId="2EA5D007" w14:textId="35673450" w:rsidR="00AB74FD" w:rsidRDefault="004A6625" w:rsidP="00510277">
      <w:pPr>
        <w:pStyle w:val="Body"/>
        <w:ind w:firstLine="0"/>
        <w:jc w:val="center"/>
      </w:pPr>
      <w:r>
        <w:pict w14:anchorId="6480C252">
          <v:shape id="_x0000_i1355" type="#_x0000_t75" style="width:231pt;height:184pt">
            <v:imagedata r:id="rId186" o:title=""/>
          </v:shape>
        </w:pict>
      </w:r>
    </w:p>
    <w:p w14:paraId="7524E805" w14:textId="32CF2932" w:rsidR="00743EF1" w:rsidRDefault="00743EF1" w:rsidP="00510277">
      <w:pPr>
        <w:pStyle w:val="Body"/>
        <w:ind w:firstLine="0"/>
        <w:jc w:val="center"/>
      </w:pPr>
      <w:r>
        <w:t>(c)</w:t>
      </w:r>
    </w:p>
    <w:p w14:paraId="0CB01540" w14:textId="1A62EB0D" w:rsidR="004A6625" w:rsidRDefault="00C91514" w:rsidP="00743EF1">
      <w:pPr>
        <w:pStyle w:val="Body"/>
        <w:ind w:firstLine="0"/>
      </w:pPr>
      <w:r>
        <w:lastRenderedPageBreak/>
        <w:pict w14:anchorId="728C989F">
          <v:shape id="_x0000_i1376" type="#_x0000_t75" style="width:229.5pt;height:91.5pt">
            <v:imagedata r:id="rId190" o:title=""/>
          </v:shape>
        </w:pict>
      </w:r>
    </w:p>
    <w:p w14:paraId="73628915" w14:textId="1B83185A" w:rsidR="00C91514" w:rsidRDefault="00C91514" w:rsidP="00510277">
      <w:pPr>
        <w:pStyle w:val="Body"/>
        <w:ind w:firstLine="0"/>
        <w:jc w:val="center"/>
      </w:pPr>
      <w:r>
        <w:rPr>
          <w:rFonts w:hint="eastAsia"/>
        </w:rPr>
        <w:t>(d)</w:t>
      </w:r>
    </w:p>
    <w:p w14:paraId="01996DF1" w14:textId="30583872" w:rsidR="00660816" w:rsidRPr="00813BA7" w:rsidRDefault="00660816" w:rsidP="003409ED">
      <w:pPr>
        <w:pStyle w:val="Body"/>
        <w:ind w:firstLine="0"/>
        <w:rPr>
          <w:rFonts w:hint="eastAsia"/>
        </w:rPr>
      </w:pPr>
      <w:r w:rsidRPr="004323FF">
        <w:t xml:space="preserve">Figure </w:t>
      </w:r>
      <w:r w:rsidR="003D3FDE">
        <w:rPr>
          <w:rFonts w:hint="eastAsia"/>
        </w:rPr>
        <w:t>5</w:t>
      </w:r>
      <w:r w:rsidRPr="004323FF">
        <w:t xml:space="preserve">. </w:t>
      </w:r>
      <w:r>
        <w:rPr>
          <w:rFonts w:hint="eastAsia"/>
        </w:rPr>
        <w:t>Estimation results of (</w:t>
      </w:r>
      <w:r w:rsidR="009F6A7F">
        <w:rPr>
          <w:rFonts w:hint="eastAsia"/>
        </w:rPr>
        <w:t>b</w:t>
      </w:r>
      <w:r>
        <w:rPr>
          <w:rFonts w:hint="eastAsia"/>
        </w:rPr>
        <w:t>) front lateral force, (</w:t>
      </w:r>
      <w:r w:rsidR="009F6A7F">
        <w:rPr>
          <w:rFonts w:hint="eastAsia"/>
        </w:rPr>
        <w:t>c</w:t>
      </w:r>
      <w:r>
        <w:rPr>
          <w:rFonts w:hint="eastAsia"/>
        </w:rPr>
        <w:t>) rear lateral force, (</w:t>
      </w:r>
      <w:r w:rsidR="009F6A7F">
        <w:rPr>
          <w:rFonts w:hint="eastAsia"/>
        </w:rPr>
        <w:t>d</w:t>
      </w:r>
      <w:r>
        <w:rPr>
          <w:rFonts w:hint="eastAsia"/>
        </w:rPr>
        <w:t xml:space="preserve">)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 xml:space="preserve">in </w:t>
      </w:r>
      <w:r w:rsidR="005A45D4">
        <w:rPr>
          <w:rFonts w:hint="eastAsia"/>
        </w:rPr>
        <w:t>r</w:t>
      </w:r>
      <w:r w:rsidR="003D3FDE">
        <w:rPr>
          <w:rFonts w:hint="eastAsia"/>
        </w:rPr>
        <w:t>acetrack</w:t>
      </w:r>
      <w:r>
        <w:rPr>
          <w:rFonts w:hint="eastAsia"/>
        </w:rPr>
        <w:t xml:space="preserve"> test.</w:t>
      </w:r>
    </w:p>
    <w:p w14:paraId="73DBF5FC" w14:textId="77777777" w:rsidR="003409ED" w:rsidRPr="003409ED" w:rsidRDefault="003409ED" w:rsidP="003409ED">
      <w:pPr>
        <w:pStyle w:val="Body"/>
        <w:ind w:firstLine="0"/>
        <w:rPr>
          <w:rFonts w:hint="eastAsia"/>
          <w:b/>
          <w:bCs/>
        </w:rPr>
      </w:pPr>
    </w:p>
    <w:p w14:paraId="5B901023" w14:textId="34838FB1" w:rsidR="00006BF8" w:rsidRDefault="00006BF8" w:rsidP="00006BF8">
      <w:pPr>
        <w:pStyle w:val="SubsubHeading"/>
        <w:ind w:firstLine="0"/>
        <w:rPr>
          <w:u w:val="none"/>
        </w:rPr>
      </w:pPr>
      <w:r>
        <w:rPr>
          <w:rFonts w:hint="eastAsia"/>
          <w:u w:val="none"/>
        </w:rPr>
        <w:t>4.2. Torque Vectoring Results</w:t>
      </w:r>
    </w:p>
    <w:p w14:paraId="40C7E495" w14:textId="77777777" w:rsidR="00006BF8" w:rsidRDefault="00006BF8" w:rsidP="00006BF8">
      <w:pPr>
        <w:pStyle w:val="Body"/>
        <w:ind w:firstLine="0"/>
      </w:pPr>
    </w:p>
    <w:p w14:paraId="4F99081D" w14:textId="77777777" w:rsidR="00006BF8" w:rsidRDefault="00006BF8" w:rsidP="00006BF8">
      <w:pPr>
        <w:pStyle w:val="Body"/>
        <w:ind w:firstLine="0"/>
      </w:pPr>
      <w:r>
        <w:rPr>
          <w:rFonts w:hint="eastAsia"/>
        </w:rPr>
        <w:t>4.2.1 Tuning of the sliding mode controller variables</w:t>
      </w:r>
    </w:p>
    <w:p w14:paraId="3CD90E29" w14:textId="77777777" w:rsidR="00006BF8" w:rsidRDefault="00006BF8" w:rsidP="00006BF8">
      <w:pPr>
        <w:pStyle w:val="Body"/>
        <w:ind w:firstLine="0"/>
      </w:pPr>
    </w:p>
    <w:p w14:paraId="6E011BA0" w14:textId="69B2033D" w:rsidR="00006BF8" w:rsidRDefault="00006BF8" w:rsidP="00006BF8">
      <w:pPr>
        <w:pStyle w:val="Body"/>
        <w:ind w:firstLine="0"/>
      </w:pPr>
      <w:r>
        <w:t>T</w:t>
      </w:r>
      <w:r>
        <w:rPr>
          <w:rFonts w:hint="eastAsia"/>
        </w:rPr>
        <w:t xml:space="preserve">he tuning of the </w:t>
      </w:r>
      <w:r w:rsidR="002F185A">
        <w:t>variable’s</w:t>
      </w:r>
      <w:r>
        <w:rPr>
          <w:rFonts w:hint="eastAsia"/>
        </w:rPr>
        <w:t xml:space="preserve"> alpha, beta, and theta is</w:t>
      </w:r>
      <w:r w:rsidRPr="0093219E">
        <w:rPr>
          <w:rFonts w:hint="eastAsia"/>
        </w:rPr>
        <w:t xml:space="preserve"> </w:t>
      </w:r>
      <w:r>
        <w:rPr>
          <w:rFonts w:hint="eastAsia"/>
        </w:rPr>
        <w:t xml:space="preserve">as follows: </w:t>
      </w:r>
    </w:p>
    <w:p w14:paraId="3B8DB612" w14:textId="629B610B" w:rsidR="00006BF8" w:rsidRDefault="00006BF8" w:rsidP="00006BF8">
      <w:pPr>
        <w:pStyle w:val="Body"/>
        <w:numPr>
          <w:ilvl w:val="0"/>
          <w:numId w:val="14"/>
        </w:numPr>
      </w:pPr>
      <w:r>
        <w:t>A</w:t>
      </w:r>
      <w:r>
        <w:rPr>
          <w:rFonts w:hint="eastAsia"/>
        </w:rPr>
        <w:t xml:space="preserve">lpha: This parameter </w:t>
      </w:r>
      <w:r w:rsidR="002F185A">
        <w:t>must</w:t>
      </w:r>
      <w:r>
        <w:rPr>
          <w:rFonts w:hint="eastAsia"/>
        </w:rPr>
        <w:t xml:space="preserve"> be set considering the error of the AEKF. In section 4.1, the AEKF</w:t>
      </w:r>
      <w:r>
        <w:t>’</w:t>
      </w:r>
      <w:r>
        <w:rPr>
          <w:rFonts w:hint="eastAsia"/>
        </w:rPr>
        <w:t xml:space="preserve">s error during racing track test does not exceed 500. </w:t>
      </w:r>
      <w:r w:rsidR="002F185A">
        <w:t>Therefore</w:t>
      </w:r>
      <w:r>
        <w:rPr>
          <w:rFonts w:hint="eastAsia"/>
        </w:rPr>
        <w:t xml:space="preserve">, </w:t>
      </w:r>
      <w:r w:rsidRPr="0093219E">
        <w:t>α is set to 500 to accommodate this maximum error.</w:t>
      </w:r>
    </w:p>
    <w:p w14:paraId="468EAE93" w14:textId="59872B9E" w:rsidR="00006BF8" w:rsidRDefault="00006BF8" w:rsidP="00006BF8">
      <w:pPr>
        <w:pStyle w:val="Body"/>
        <w:numPr>
          <w:ilvl w:val="0"/>
          <w:numId w:val="14"/>
        </w:numPr>
      </w:pPr>
      <w:r>
        <w:rPr>
          <w:rFonts w:hint="eastAsia"/>
        </w:rPr>
        <w:t xml:space="preserve">Beta: </w:t>
      </w:r>
      <w:r w:rsidRPr="0093219E">
        <w:t xml:space="preserve">The value of β should </w:t>
      </w:r>
      <w:r w:rsidR="002F185A" w:rsidRPr="0093219E">
        <w:t>consider</w:t>
      </w:r>
      <w:r w:rsidRPr="0093219E">
        <w:t xml:space="preserve"> the disturbance torque Md​. To determine this, the CarMaker reference values</w:t>
      </w:r>
      <w:r>
        <w:rPr>
          <w:rFonts w:hint="eastAsia"/>
        </w:rPr>
        <w:t xml:space="preserve"> of</w:t>
      </w:r>
      <w:r w:rsidRPr="0093219E">
        <w:t xml:space="preserve"> lateral force,</w:t>
      </w:r>
      <w:r>
        <w:rPr>
          <w:rFonts w:hint="eastAsia"/>
        </w:rPr>
        <w:t xml:space="preserve"> </w:t>
      </w:r>
      <w:r w:rsidR="002F185A">
        <w:t xml:space="preserve">and </w:t>
      </w:r>
      <w:r w:rsidR="002F185A" w:rsidRPr="0093219E">
        <w:t>longitudinal</w:t>
      </w:r>
      <w:r w:rsidRPr="0093219E">
        <w:t xml:space="preserve"> force</w:t>
      </w:r>
      <w:r>
        <w:rPr>
          <w:rFonts w:hint="eastAsia"/>
        </w:rPr>
        <w:t xml:space="preserve"> are used to </w:t>
      </w:r>
      <w:r w:rsidR="002F185A">
        <w:t>calculate</w:t>
      </w:r>
      <w:r w:rsidRPr="0093219E">
        <w:t xml:space="preserve"> yaw moment</w:t>
      </w:r>
      <w:r>
        <w:rPr>
          <w:rFonts w:hint="eastAsia"/>
        </w:rPr>
        <w:t>s</w:t>
      </w:r>
      <w:r w:rsidRPr="0093219E">
        <w:t xml:space="preserve"> </w:t>
      </w:r>
      <w:r>
        <w:rPr>
          <w:rFonts w:hint="eastAsia"/>
        </w:rPr>
        <w:t>My</w:t>
      </w:r>
      <w:r w:rsidRPr="0093219E">
        <w:t>,</w:t>
      </w:r>
      <w:r>
        <w:rPr>
          <w:rFonts w:hint="eastAsia"/>
        </w:rPr>
        <w:t xml:space="preserve"> and Mx.</w:t>
      </w:r>
      <w:r w:rsidRPr="0093219E">
        <w:t xml:space="preserve"> </w:t>
      </w:r>
      <w:r w:rsidR="002F185A">
        <w:t>According to</w:t>
      </w:r>
      <w:r>
        <w:rPr>
          <w:rFonts w:hint="eastAsia"/>
        </w:rPr>
        <w:t xml:space="preserve"> Eq.</w:t>
      </w:r>
      <w:r w:rsidR="002F185A">
        <w:rPr>
          <w:rFonts w:hint="eastAsia"/>
        </w:rPr>
        <w:t xml:space="preserve"> (</w:t>
      </w:r>
      <w:r>
        <w:rPr>
          <w:rFonts w:hint="eastAsia"/>
        </w:rPr>
        <w:t>3</w:t>
      </w:r>
      <w:r w:rsidR="002F185A">
        <w:rPr>
          <w:rFonts w:hint="eastAsia"/>
        </w:rPr>
        <w:t>)</w:t>
      </w:r>
      <w:r>
        <w:rPr>
          <w:rFonts w:hint="eastAsia"/>
        </w:rPr>
        <w:t xml:space="preserve">, the multiply by inertia moment and derivation of yaw moment comprise Mx, My. </w:t>
      </w:r>
      <w:r>
        <w:t>T</w:t>
      </w:r>
      <w:r>
        <w:rPr>
          <w:rFonts w:hint="eastAsia"/>
        </w:rPr>
        <w:t xml:space="preserve">he differences between these </w:t>
      </w:r>
      <w:r>
        <w:t>values</w:t>
      </w:r>
      <w:r>
        <w:rPr>
          <w:rFonts w:hint="eastAsia"/>
        </w:rPr>
        <w:t xml:space="preserve"> can be interpreted as Md. Figure 5 shows results of Md on the racing track, where Md does not exceed 100Nm. </w:t>
      </w:r>
      <w:r>
        <w:t>T</w:t>
      </w:r>
      <w:r>
        <w:rPr>
          <w:rFonts w:hint="eastAsia"/>
        </w:rPr>
        <w:t xml:space="preserve">hus, </w:t>
      </w:r>
      <w:r w:rsidRPr="0093219E">
        <w:t>Β</w:t>
      </w:r>
      <w:r>
        <w:rPr>
          <w:rFonts w:hint="eastAsia"/>
        </w:rPr>
        <w:t xml:space="preserve"> is set to 100</w:t>
      </w:r>
    </w:p>
    <w:p w14:paraId="6ACC15AA" w14:textId="77777777" w:rsidR="00006BF8" w:rsidRDefault="00006BF8" w:rsidP="00006BF8">
      <w:pPr>
        <w:pStyle w:val="Body"/>
        <w:numPr>
          <w:ilvl w:val="0"/>
          <w:numId w:val="14"/>
        </w:numPr>
      </w:pPr>
      <w:r>
        <w:t>T</w:t>
      </w:r>
      <w:r>
        <w:rPr>
          <w:rFonts w:hint="eastAsia"/>
        </w:rPr>
        <w:t xml:space="preserve">heta: The </w:t>
      </w:r>
      <w:r>
        <w:t>tim</w:t>
      </w:r>
      <w:r>
        <w:rPr>
          <w:rFonts w:hint="eastAsia"/>
        </w:rPr>
        <w:t xml:space="preserve">e step for updating weight is set to 10ms. </w:t>
      </w:r>
      <w:r>
        <w:t>I</w:t>
      </w:r>
      <w:r>
        <w:rPr>
          <w:rFonts w:hint="eastAsia"/>
        </w:rPr>
        <w:t xml:space="preserve">f theta is set too high, the changes in the weight would occur too rapidly. For stability, theta is conservatively </w:t>
      </w:r>
      <w:r w:rsidRPr="0093219E">
        <w:t xml:space="preserve">set </w:t>
      </w:r>
      <w:r>
        <w:rPr>
          <w:rFonts w:hint="eastAsia"/>
        </w:rPr>
        <w:t>to 0.01 in this paper.</w:t>
      </w:r>
    </w:p>
    <w:p w14:paraId="326819EA" w14:textId="77777777" w:rsidR="00006BF8" w:rsidRDefault="00006BF8" w:rsidP="00006BF8">
      <w:pPr>
        <w:pStyle w:val="Body"/>
        <w:ind w:firstLine="0"/>
      </w:pPr>
    </w:p>
    <w:p w14:paraId="5EB6E2EC" w14:textId="77777777" w:rsidR="00006BF8" w:rsidRDefault="007A3C5C" w:rsidP="00006BF8">
      <w:pPr>
        <w:pStyle w:val="Body"/>
        <w:ind w:firstLine="0"/>
      </w:pPr>
      <w:r>
        <w:pict w14:anchorId="2397068A">
          <v:shape id="_x0000_i1118" type="#_x0000_t75" style="width:233pt;height:122.5pt">
            <v:imagedata r:id="rId191" o:title=""/>
          </v:shape>
        </w:pict>
      </w:r>
    </w:p>
    <w:p w14:paraId="292C6B6D" w14:textId="794F5427" w:rsidR="00006BF8" w:rsidRDefault="00006BF8" w:rsidP="00006BF8">
      <w:pPr>
        <w:pStyle w:val="Body"/>
        <w:ind w:firstLine="0"/>
      </w:pPr>
      <w:r w:rsidRPr="004323FF">
        <w:t xml:space="preserve">Figure </w:t>
      </w:r>
      <w:r w:rsidR="00E34321">
        <w:rPr>
          <w:rFonts w:hint="eastAsia"/>
        </w:rPr>
        <w:t>6</w:t>
      </w:r>
      <w:r w:rsidRPr="004323FF">
        <w:t xml:space="preserve">. </w:t>
      </w:r>
      <w:r>
        <w:rPr>
          <w:rFonts w:hint="eastAsia"/>
        </w:rPr>
        <w:t>Results of Md in the racing track</w:t>
      </w:r>
    </w:p>
    <w:p w14:paraId="3A6BD492" w14:textId="77777777" w:rsidR="00006BF8" w:rsidRDefault="00006BF8" w:rsidP="007A3C5C">
      <w:pPr>
        <w:pStyle w:val="Body"/>
        <w:ind w:firstLine="0"/>
      </w:pPr>
    </w:p>
    <w:p w14:paraId="0F66AD29" w14:textId="77777777" w:rsidR="007A3C5C" w:rsidRDefault="007A3C5C" w:rsidP="007A3C5C">
      <w:pPr>
        <w:pStyle w:val="Body"/>
        <w:ind w:firstLine="0"/>
        <w:rPr>
          <w:rFonts w:hint="eastAsia"/>
        </w:rPr>
      </w:pPr>
    </w:p>
    <w:p w14:paraId="55C6C16D" w14:textId="241BF60C" w:rsidR="00006BF8" w:rsidRPr="00666AD0" w:rsidRDefault="00006BF8" w:rsidP="00006BF8">
      <w:pPr>
        <w:pStyle w:val="SectionTitle"/>
        <w:rPr>
          <w:sz w:val="20"/>
        </w:rPr>
      </w:pPr>
      <w:r w:rsidRPr="00666AD0">
        <w:rPr>
          <w:rFonts w:hint="eastAsia"/>
          <w:sz w:val="20"/>
        </w:rPr>
        <w:t>5. CONCLUSION</w:t>
      </w:r>
    </w:p>
    <w:p w14:paraId="44F74B03" w14:textId="77777777" w:rsidR="00006BF8" w:rsidRDefault="00006BF8" w:rsidP="00006BF8">
      <w:pPr>
        <w:pStyle w:val="Body"/>
        <w:ind w:firstLine="0"/>
      </w:pPr>
      <w:r>
        <w:rPr>
          <w:rFonts w:hint="eastAsia"/>
        </w:rPr>
        <w:t>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5E0598D1" w14:textId="77777777" w:rsidR="00006BF8" w:rsidRDefault="00006BF8" w:rsidP="00006BF8">
      <w:pPr>
        <w:pStyle w:val="Body"/>
        <w:rPr>
          <w:b/>
        </w:rPr>
      </w:pPr>
    </w:p>
    <w:p w14:paraId="17C464E4" w14:textId="77777777" w:rsidR="00006BF8" w:rsidRDefault="00006BF8" w:rsidP="00006BF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50BD7922" w14:textId="7ACAB815" w:rsidR="00027B18" w:rsidRDefault="00006BF8" w:rsidP="00027B18">
      <w:pPr>
        <w:pStyle w:val="SectionTitle"/>
        <w:spacing w:after="0"/>
        <w:rPr>
          <w:sz w:val="20"/>
        </w:rPr>
      </w:pPr>
      <w:r>
        <w:rPr>
          <w:sz w:val="20"/>
        </w:rPr>
        <w:br w:type="page"/>
      </w:r>
      <w:r w:rsidRPr="00666AD0">
        <w:rPr>
          <w:rFonts w:hint="eastAsia"/>
          <w:sz w:val="20"/>
        </w:rPr>
        <w:lastRenderedPageBreak/>
        <w:t>REFERENCES</w:t>
      </w:r>
    </w:p>
    <w:p w14:paraId="3139FE2A" w14:textId="77777777" w:rsidR="00532AE3" w:rsidRDefault="00532AE3" w:rsidP="00027B18">
      <w:pPr>
        <w:pStyle w:val="SectionTitle"/>
        <w:spacing w:after="0"/>
        <w:rPr>
          <w:rFonts w:hint="eastAsia"/>
          <w:sz w:val="20"/>
        </w:rPr>
      </w:pPr>
    </w:p>
    <w:p w14:paraId="3E52B521" w14:textId="70695829" w:rsidR="00532AE3" w:rsidRDefault="00532AE3" w:rsidP="00006BF8">
      <w:pPr>
        <w:pStyle w:val="Reference"/>
      </w:pPr>
      <w:r>
        <w:rPr>
          <w:rFonts w:hint="eastAsia"/>
        </w:rPr>
        <w:t xml:space="preserve">[x0] </w:t>
      </w:r>
      <w:r w:rsidRPr="00532AE3">
        <w:t>Doumiati, M., Victorino, A.C., Charara, A. and Lechner, D., 2010. Onboard real-time estimation of vehicle lateral tire–road forces and sideslip angle. </w:t>
      </w:r>
      <w:r w:rsidRPr="00532AE3">
        <w:rPr>
          <w:i/>
          <w:iCs/>
        </w:rPr>
        <w:t>IEEE/ASME Transactions on Mechatronics</w:t>
      </w:r>
      <w:r w:rsidRPr="00532AE3">
        <w:t>, </w:t>
      </w:r>
      <w:r w:rsidRPr="00532AE3">
        <w:rPr>
          <w:i/>
          <w:iCs/>
        </w:rPr>
        <w:t>16</w:t>
      </w:r>
      <w:r w:rsidRPr="00532AE3">
        <w:t>(4), pp.601-614.</w:t>
      </w:r>
    </w:p>
    <w:p w14:paraId="133F968D" w14:textId="1FFDA25A" w:rsidR="001F301F" w:rsidRDefault="001F301F" w:rsidP="00006BF8">
      <w:pPr>
        <w:pStyle w:val="Reference"/>
      </w:pPr>
      <w:r>
        <w:rPr>
          <w:rFonts w:hint="eastAsia"/>
        </w:rPr>
        <w:t xml:space="preserve">[x0] </w:t>
      </w:r>
      <w:r w:rsidRPr="001F301F">
        <w:t>Lee, E., Jung, H. and Choi, S., 2018. Tire lateral force estimation using Kalman filter. </w:t>
      </w:r>
      <w:r w:rsidRPr="001F301F">
        <w:rPr>
          <w:i/>
          <w:iCs/>
        </w:rPr>
        <w:t>International Journal of Automotive Technology</w:t>
      </w:r>
      <w:r w:rsidRPr="001F301F">
        <w:t>, </w:t>
      </w:r>
      <w:r w:rsidRPr="001F301F">
        <w:rPr>
          <w:i/>
          <w:iCs/>
        </w:rPr>
        <w:t>19</w:t>
      </w:r>
      <w:r w:rsidRPr="001F301F">
        <w:t>, pp.669-676.</w:t>
      </w:r>
    </w:p>
    <w:p w14:paraId="0CC418B8" w14:textId="77777777" w:rsidR="001F301F" w:rsidRDefault="001F301F" w:rsidP="001F301F">
      <w:pPr>
        <w:pStyle w:val="Reference"/>
      </w:pPr>
      <w:r>
        <w:rPr>
          <w:rFonts w:hint="eastAsia"/>
        </w:rPr>
        <w:t xml:space="preserve">[x0] </w:t>
      </w:r>
      <w:r w:rsidRPr="00027B18">
        <w:t>Dugoff, H., Fancher, P.S. and Segel, L., 1970.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1DACE46E" w14:textId="455D61EE" w:rsidR="001F301F" w:rsidRDefault="00643AA1" w:rsidP="00006BF8">
      <w:pPr>
        <w:pStyle w:val="Reference"/>
      </w:pPr>
      <w:r>
        <w:rPr>
          <w:rFonts w:hint="eastAsia"/>
        </w:rPr>
        <w:t xml:space="preserve">[x0] </w:t>
      </w:r>
      <w:r w:rsidRPr="00643AA1">
        <w:t>Loeb, J.S., Guenther, D.A., Chen, H.H.F. and Ellis, J.R., 1990. Lateral stiffness, cornering stiffness and relaxation length of the pneumatic tire. </w:t>
      </w:r>
      <w:r w:rsidRPr="00643AA1">
        <w:rPr>
          <w:i/>
          <w:iCs/>
        </w:rPr>
        <w:t>SAE transactions</w:t>
      </w:r>
      <w:r w:rsidRPr="00643AA1">
        <w:t>, pp.147-155.</w:t>
      </w:r>
    </w:p>
    <w:p w14:paraId="175F078E" w14:textId="25F30769" w:rsidR="00643AA1" w:rsidRDefault="00643AA1" w:rsidP="00006BF8">
      <w:pPr>
        <w:pStyle w:val="Reference"/>
      </w:pPr>
      <w:r>
        <w:rPr>
          <w:rFonts w:hint="eastAsia"/>
        </w:rPr>
        <w:t xml:space="preserve">[x0] </w:t>
      </w:r>
      <w:r w:rsidRPr="00643AA1">
        <w:t>Heydinger, G.J., Garrott, W.R. and Chrstos, J.P., 1991. The importance of tire lag on simulated transient vehicle response. </w:t>
      </w:r>
      <w:r w:rsidRPr="00643AA1">
        <w:rPr>
          <w:i/>
          <w:iCs/>
        </w:rPr>
        <w:t>SAE transactions</w:t>
      </w:r>
      <w:r w:rsidRPr="00643AA1">
        <w:t>, pp.362-374.</w:t>
      </w:r>
    </w:p>
    <w:p w14:paraId="577FA09A" w14:textId="624CF353" w:rsidR="00727420" w:rsidRDefault="00124819" w:rsidP="00006BF8">
      <w:pPr>
        <w:pStyle w:val="Reference"/>
      </w:pPr>
      <w:r>
        <w:rPr>
          <w:rFonts w:hint="eastAsia"/>
        </w:rPr>
        <w:t xml:space="preserve">[x0] </w:t>
      </w:r>
      <w:r w:rsidRPr="00124819">
        <w:t>Li, L., d’Andréa-Novel, B. and Thorel, S., 2019, October. New online estimation algorithm of lateral tire-road coefficients based on Inertial Navigation System. In </w:t>
      </w:r>
      <w:r w:rsidRPr="00124819">
        <w:rPr>
          <w:i/>
          <w:iCs/>
        </w:rPr>
        <w:t>2019 IEEE Intelligent Transportation Systems Conference (ITSC)</w:t>
      </w:r>
      <w:r w:rsidRPr="00124819">
        <w:t> (pp. 3859-3866). IEEE.</w:t>
      </w:r>
    </w:p>
    <w:p w14:paraId="40F7FD18" w14:textId="7F0B8852" w:rsidR="00124819" w:rsidRDefault="00D05475" w:rsidP="00006BF8">
      <w:pPr>
        <w:pStyle w:val="Reference"/>
        <w:rPr>
          <w:rFonts w:hint="eastAsia"/>
        </w:rPr>
      </w:pPr>
      <w:r>
        <w:rPr>
          <w:rFonts w:hint="eastAsia"/>
        </w:rPr>
        <w:t xml:space="preserve">[x0] </w:t>
      </w:r>
      <w:r w:rsidRPr="00D05475">
        <w:t>Jeong, D., Ko, G. and Choi, S.B., 2022. Estimation of sideslip angle and cornering stiffness of an articulated vehicle using a constrained lateral dynamics model. </w:t>
      </w:r>
      <w:r w:rsidRPr="00D05475">
        <w:rPr>
          <w:i/>
          <w:iCs/>
        </w:rPr>
        <w:t>Mechatronics</w:t>
      </w:r>
      <w:r w:rsidRPr="00D05475">
        <w:t>, </w:t>
      </w:r>
      <w:r w:rsidRPr="00D05475">
        <w:rPr>
          <w:i/>
          <w:iCs/>
        </w:rPr>
        <w:t>85</w:t>
      </w:r>
      <w:r w:rsidRPr="00D05475">
        <w:t>, p.102810.</w:t>
      </w:r>
    </w:p>
    <w:p w14:paraId="12BFD1B3" w14:textId="389D104D" w:rsidR="009A6F7C" w:rsidRDefault="00B85934" w:rsidP="00C95708">
      <w:pPr>
        <w:pStyle w:val="Reference"/>
      </w:pPr>
      <w:r>
        <w:rPr>
          <w:rFonts w:hint="eastAsia"/>
        </w:rPr>
        <w:t xml:space="preserve">[x0] </w:t>
      </w:r>
      <w:r w:rsidRPr="00B85934">
        <w:t>Akhlaghi, S., Zhou, N. and Huang, Z., 2017, July. Adaptive adjustment of noise covariance in Kalman filter for dynamic state estimation. In </w:t>
      </w:r>
      <w:r w:rsidRPr="00B85934">
        <w:rPr>
          <w:i/>
          <w:iCs/>
        </w:rPr>
        <w:t>2017 IEEE power &amp; energy society general meeting</w:t>
      </w:r>
      <w:r w:rsidRPr="00B85934">
        <w:t> (pp. 1-5). IEEE.</w:t>
      </w:r>
    </w:p>
    <w:p w14:paraId="016B4A75" w14:textId="77777777" w:rsidR="00831AD2" w:rsidRPr="009A6F7C" w:rsidRDefault="00831AD2" w:rsidP="00C95708">
      <w:pPr>
        <w:pStyle w:val="Reference"/>
        <w:rPr>
          <w:rFonts w:hint="eastAsia"/>
        </w:rPr>
      </w:pPr>
    </w:p>
    <w:p w14:paraId="56F90178" w14:textId="7AECE135" w:rsidR="00006BF8" w:rsidRPr="005E6020" w:rsidRDefault="00006BF8" w:rsidP="00006BF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9BA3C40" w14:textId="77777777" w:rsidR="00006BF8" w:rsidRPr="005E6020" w:rsidRDefault="00006BF8" w:rsidP="00006BF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8A62D0D" w14:textId="77777777" w:rsidR="00006BF8" w:rsidRPr="005E6020" w:rsidRDefault="00006BF8" w:rsidP="00006BF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A1B48B4" w14:textId="77777777" w:rsidR="00006BF8" w:rsidRDefault="00006BF8" w:rsidP="00006BF8">
      <w:pPr>
        <w:pStyle w:val="Reference"/>
      </w:pPr>
      <w:r>
        <w:rPr>
          <w:rFonts w:hint="eastAsia"/>
        </w:rPr>
        <w:t xml:space="preserve">[x4] </w:t>
      </w:r>
      <w:r w:rsidRPr="00D678F9">
        <w:t>Goggia, T., Sorniotti, A., De Novellis, L., Ferrara, A., Gruber, P., Theunissen, J.,</w:t>
      </w:r>
      <w:r>
        <w:rPr>
          <w:rFonts w:hint="eastAsia"/>
        </w:rPr>
        <w:t xml:space="preserve"> Steenbeke, D.,</w:t>
      </w:r>
      <w:r w:rsidRPr="00D678F9">
        <w:t xml:space="preserve"> </w:t>
      </w:r>
      <w:r>
        <w:rPr>
          <w:rFonts w:hint="eastAsia"/>
        </w:rPr>
        <w:t>Knauder,B. and</w:t>
      </w:r>
      <w:r w:rsidRPr="00D678F9">
        <w:t xml:space="preserve"> Zehetner, J. (2014). Integral sliding mode for the </w:t>
      </w:r>
      <w:r w:rsidRPr="00D678F9">
        <w:t>torque-vectoring control of fully electric vehicles: Theoretical design and experimental assessment. IEEE Transactions on Vehicular Technology, 64(5), 1701-1715.</w:t>
      </w:r>
    </w:p>
    <w:p w14:paraId="13C0FA55" w14:textId="77777777" w:rsidR="00006BF8" w:rsidRDefault="00006BF8" w:rsidP="00006BF8">
      <w:pPr>
        <w:pStyle w:val="Reference"/>
      </w:pPr>
      <w:r>
        <w:rPr>
          <w:rFonts w:hint="eastAsia"/>
        </w:rPr>
        <w:t xml:space="preserve">[x5] </w:t>
      </w:r>
      <w:r w:rsidRPr="00494465">
        <w:t xml:space="preserve">Truong, D. T., Meywerk, M., </w:t>
      </w:r>
      <w:r>
        <w:rPr>
          <w:rFonts w:hint="eastAsia"/>
        </w:rPr>
        <w:t>and</w:t>
      </w:r>
      <w:r w:rsidRPr="00494465">
        <w:t xml:space="preserve"> Tomaske,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6D5059A8" w14:textId="77777777" w:rsidR="00006BF8" w:rsidRDefault="00006BF8" w:rsidP="00006BF8">
      <w:pPr>
        <w:pStyle w:val="Reference"/>
      </w:pPr>
      <w:r>
        <w:rPr>
          <w:rFonts w:hint="eastAsia"/>
        </w:rPr>
        <w:t xml:space="preserve">[x6] </w:t>
      </w:r>
      <w:r w:rsidRPr="00F932C3">
        <w:t>De Novellis, L., Sorniotti, A.,</w:t>
      </w:r>
      <w:r>
        <w:rPr>
          <w:rFonts w:hint="eastAsia"/>
        </w:rPr>
        <w:t>and</w:t>
      </w:r>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3E8C6683" w14:textId="77777777" w:rsidR="00006BF8" w:rsidRPr="005E6020" w:rsidRDefault="00006BF8" w:rsidP="00006BF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2B457965" w14:textId="77777777" w:rsidR="00006BF8" w:rsidRPr="0079366B" w:rsidRDefault="00006BF8" w:rsidP="00006BF8">
      <w:pPr>
        <w:pStyle w:val="SectionTitle"/>
        <w:spacing w:after="0"/>
        <w:rPr>
          <w:sz w:val="20"/>
        </w:rPr>
      </w:pPr>
    </w:p>
    <w:p w14:paraId="234EEE50" w14:textId="77777777" w:rsidR="00006BF8" w:rsidRPr="008D5113" w:rsidRDefault="00006BF8" w:rsidP="00006BF8">
      <w:pPr>
        <w:pStyle w:val="SectionTitle"/>
        <w:spacing w:after="0"/>
      </w:pPr>
      <w:r>
        <w:rPr>
          <w:rFonts w:hint="eastAsia"/>
          <w:color w:val="0000FF"/>
        </w:rPr>
        <w:t xml:space="preserve">* </w:t>
      </w:r>
      <w:r w:rsidRPr="00445AC3">
        <w:rPr>
          <w:color w:val="0000FF"/>
        </w:rPr>
        <w:t>The Harvard System of references is to be used.</w:t>
      </w:r>
    </w:p>
    <w:p w14:paraId="261925A4"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2DC5CF5C"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Example :</w:t>
      </w:r>
    </w:p>
    <w:p w14:paraId="18B0BA8A"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-One</w:t>
      </w:r>
      <w:r>
        <w:rPr>
          <w:rFonts w:ascii="Times New Roman" w:hAnsi="Times New Roman"/>
          <w:color w:val="0000FF"/>
        </w:rPr>
        <w:t xml:space="preserve"> author (</w:t>
      </w:r>
      <w:r>
        <w:rPr>
          <w:rFonts w:ascii="Times New Roman" w:hAnsi="Times New Roman" w:hint="eastAsia"/>
          <w:color w:val="0000FF"/>
        </w:rPr>
        <w:t>Last Name, Year)</w:t>
      </w:r>
    </w:p>
    <w:p w14:paraId="4EF109DD"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-Two authors (Last Name and Last Name, Year)</w:t>
      </w:r>
    </w:p>
    <w:p w14:paraId="101432F0"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Pr>
          <w:rFonts w:ascii="Times New Roman" w:hAnsi="Times New Roman" w:hint="eastAsia"/>
          <w:color w:val="0000FF"/>
        </w:rPr>
        <w:t xml:space="preserve">ore than three authors (Last Name </w:t>
      </w:r>
      <w:r w:rsidRPr="000456FE">
        <w:rPr>
          <w:rFonts w:ascii="Times New Roman" w:hAnsi="Times New Roman" w:hint="eastAsia"/>
          <w:i/>
          <w:color w:val="0000FF"/>
        </w:rPr>
        <w:t>et al</w:t>
      </w:r>
      <w:r>
        <w:rPr>
          <w:rFonts w:ascii="Times New Roman" w:hAnsi="Times New Roman" w:hint="eastAsia"/>
          <w:color w:val="0000FF"/>
        </w:rPr>
        <w:t>., Year)</w:t>
      </w:r>
    </w:p>
    <w:p w14:paraId="71F2D7E2" w14:textId="77777777" w:rsidR="00006BF8" w:rsidRDefault="00006BF8" w:rsidP="00006BF8">
      <w:pPr>
        <w:pStyle w:val="Reference"/>
        <w:ind w:left="0" w:firstLine="0"/>
        <w:rPr>
          <w:u w:val="single"/>
        </w:rPr>
      </w:pPr>
    </w:p>
    <w:p w14:paraId="0C50E9DF" w14:textId="77777777" w:rsidR="00006BF8" w:rsidRPr="00E77BE2" w:rsidRDefault="00006BF8" w:rsidP="00006BF8">
      <w:pPr>
        <w:pStyle w:val="Reference"/>
        <w:ind w:left="0" w:firstLine="0"/>
      </w:pPr>
      <w:r w:rsidRPr="00E77BE2">
        <w:rPr>
          <w:rFonts w:hint="eastAsia"/>
          <w:u w:val="single"/>
        </w:rPr>
        <w:t>Example</w:t>
      </w:r>
      <w:r w:rsidRPr="00E77BE2">
        <w:rPr>
          <w:rFonts w:hint="eastAsia"/>
        </w:rPr>
        <w:t xml:space="preserve"> : </w:t>
      </w:r>
    </w:p>
    <w:p w14:paraId="1728D1BA"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-One author : (Huh, 2000)</w:t>
      </w:r>
    </w:p>
    <w:p w14:paraId="14028B83"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-Two authors  : (</w:t>
      </w:r>
      <w:r w:rsidRPr="00E77BE2">
        <w:rPr>
          <w:rFonts w:ascii="Times New Roman" w:hAnsi="Times New Roman"/>
        </w:rPr>
        <w:t>Incropera</w:t>
      </w:r>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40AEEA3F" w14:textId="77777777" w:rsidR="00006BF8" w:rsidRPr="00E77BE2" w:rsidRDefault="00006BF8" w:rsidP="00006BF8">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authors : (Park </w:t>
      </w:r>
      <w:r w:rsidRPr="00E77BE2">
        <w:rPr>
          <w:rFonts w:ascii="Times New Roman" w:hAnsi="Times New Roman" w:hint="eastAsia"/>
          <w:i/>
        </w:rPr>
        <w:t>et al</w:t>
      </w:r>
      <w:r w:rsidRPr="00E77BE2">
        <w:rPr>
          <w:rFonts w:ascii="Times New Roman" w:hAnsi="Times New Roman" w:hint="eastAsia"/>
        </w:rPr>
        <w:t>., 2002)</w:t>
      </w:r>
    </w:p>
    <w:p w14:paraId="115D3B92"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Pr>
          <w:rFonts w:ascii="Times New Roman" w:hAnsi="Times New Roman"/>
          <w:color w:val="0000FF"/>
        </w:rPr>
        <w:t>Last Name</w:t>
      </w:r>
      <w:r w:rsidRPr="00445AC3">
        <w:rPr>
          <w:rFonts w:ascii="Times New Roman" w:hAnsi="Times New Roman"/>
          <w:color w:val="0000FF"/>
        </w:rPr>
        <w:t>.</w:t>
      </w:r>
    </w:p>
    <w:p w14:paraId="40C30ADC"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158463F4"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Type in reference of this paper in the text.</w:t>
      </w:r>
    </w:p>
    <w:p w14:paraId="12FB4CCD" w14:textId="77777777" w:rsidR="00006BF8" w:rsidRPr="002266C1" w:rsidRDefault="00006BF8" w:rsidP="00006BF8">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Pr="002266C1">
        <w:rPr>
          <w:rFonts w:ascii="Times New Roman" w:eastAsia="맑은 고딕" w:hAnsi="Times New Roman" w:hint="eastAsia"/>
          <w:color w:val="0000FF"/>
        </w:rPr>
        <w:t>Transactions of the Korean Society of Automotive Engineers</w:t>
      </w:r>
      <w:r>
        <w:rPr>
          <w:rFonts w:ascii="Times New Roman" w:eastAsia="맑은 고딕" w:hAnsi="Times New Roman" w:hint="eastAsia"/>
          <w:color w:val="0000FF"/>
        </w:rPr>
        <w:t xml:space="preserve"> : </w:t>
      </w:r>
      <w:r w:rsidRPr="002266C1">
        <w:rPr>
          <w:rFonts w:ascii="Times New Roman" w:eastAsia="맑은 고딕" w:hAnsi="Times New Roman" w:hint="eastAsia"/>
          <w:i/>
          <w:color w:val="0000FF"/>
        </w:rPr>
        <w:t xml:space="preserve">Trans. Korean Society of Automotive                                                   </w:t>
      </w:r>
    </w:p>
    <w:p w14:paraId="4DBE210D" w14:textId="77777777" w:rsidR="00006BF8" w:rsidRPr="002266C1" w:rsidRDefault="00006BF8" w:rsidP="00006BF8">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1206BBA1"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IJAT : </w:t>
      </w:r>
      <w:r w:rsidRPr="002266C1">
        <w:rPr>
          <w:rFonts w:ascii="Times New Roman" w:eastAsia="맑은 고딕" w:hAnsi="Times New Roman" w:hint="eastAsia"/>
          <w:i/>
          <w:color w:val="0000FF"/>
        </w:rPr>
        <w:t>Int. J. Automotive Technology</w:t>
      </w:r>
    </w:p>
    <w:p w14:paraId="2758C30A"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p>
    <w:p w14:paraId="613D66CD" w14:textId="1FD0D976" w:rsidR="00006BF8" w:rsidRPr="00254AF5" w:rsidRDefault="00006BF8" w:rsidP="00254AF5">
      <w:pPr>
        <w:widowControl w:val="0"/>
        <w:autoSpaceDE w:val="0"/>
        <w:autoSpaceDN w:val="0"/>
        <w:adjustRightInd w:val="0"/>
        <w:ind w:left="100" w:hangingChars="50" w:hanging="100"/>
        <w:rPr>
          <w:rFonts w:ascii="Times New Roman" w:hAnsi="Times New Roman" w:hint="eastAsia"/>
        </w:rPr>
      </w:pPr>
      <w:r w:rsidRPr="00F57B60">
        <w:rPr>
          <w:rFonts w:ascii="Times New Roman" w:hAnsi="Times New Roman" w:hint="eastAsia"/>
        </w:rPr>
        <w:t>* Citing a minimum of one citation from the International Journal of Automotive Technology (IJAT) is recommended.</w:t>
      </w:r>
    </w:p>
    <w:p w14:paraId="0B9DA88F" w14:textId="77777777" w:rsidR="00006BF8" w:rsidRDefault="00006BF8" w:rsidP="00006BF8">
      <w:pPr>
        <w:pStyle w:val="Reference"/>
        <w:spacing w:before="240"/>
        <w:ind w:left="0" w:firstLine="0"/>
        <w:rPr>
          <w:b/>
        </w:rPr>
      </w:pPr>
      <w:r w:rsidRPr="003D1AD2">
        <w:rPr>
          <w:rFonts w:hint="eastAsia"/>
          <w:b/>
        </w:rPr>
        <w:t>1. Journals</w:t>
      </w:r>
    </w:p>
    <w:p w14:paraId="3A582082" w14:textId="77777777" w:rsidR="00006BF8" w:rsidRDefault="00006BF8" w:rsidP="00006BF8">
      <w:pPr>
        <w:pStyle w:val="Reference"/>
      </w:pPr>
      <w:r>
        <w:rPr>
          <w:rFonts w:hint="eastAsia"/>
        </w:rPr>
        <w:t xml:space="preserve">All Author(s)(Type Last Name, then first and middle initials). (Year). Paper title(Capital letter at the beginning of </w:t>
      </w:r>
      <w:r w:rsidRPr="00EF2688">
        <w:rPr>
          <w:rFonts w:hint="eastAsia"/>
        </w:rPr>
        <w:t>sentence</w:t>
      </w:r>
      <w:r>
        <w:rPr>
          <w:rFonts w:hint="eastAsia"/>
        </w:rPr>
        <w:t xml:space="preserve">). </w:t>
      </w:r>
      <w:r w:rsidRPr="00D12E49">
        <w:rPr>
          <w:rFonts w:hint="eastAsia"/>
          <w:i/>
        </w:rPr>
        <w:t>Journal Name(Italic</w:t>
      </w:r>
      <w:r>
        <w:rPr>
          <w:rFonts w:hint="eastAsia"/>
          <w:i/>
        </w:rPr>
        <w:t>)</w:t>
      </w:r>
      <w:r>
        <w:rPr>
          <w:rFonts w:hint="eastAsia"/>
        </w:rPr>
        <w:t xml:space="preserve"> </w:t>
      </w:r>
      <w:r w:rsidRPr="00EB5D74">
        <w:rPr>
          <w:rFonts w:hint="eastAsia"/>
          <w:b/>
        </w:rPr>
        <w:t>Volume number(bold)</w:t>
      </w:r>
      <w:r w:rsidRPr="00EF2688">
        <w:rPr>
          <w:rFonts w:hint="eastAsia"/>
        </w:rPr>
        <w:t>,</w:t>
      </w:r>
      <w:r w:rsidRPr="00EB5D74">
        <w:rPr>
          <w:rFonts w:hint="eastAsia"/>
          <w:b/>
        </w:rPr>
        <w:t xml:space="preserve"> Issue number(bold)</w:t>
      </w:r>
      <w:r w:rsidRPr="00EF2688">
        <w:rPr>
          <w:rFonts w:hint="eastAsia"/>
        </w:rPr>
        <w:t>,</w:t>
      </w:r>
      <w:r>
        <w:rPr>
          <w:rFonts w:hint="eastAsia"/>
        </w:rPr>
        <w:t xml:space="preserve"> pp.</w:t>
      </w:r>
      <w:r w:rsidRPr="00445AC3">
        <w:rPr>
          <w:rFonts w:eastAsia="돋움체"/>
        </w:rPr>
        <w:t>−</w:t>
      </w:r>
      <w:r>
        <w:rPr>
          <w:rFonts w:eastAsia="돋움체" w:hint="eastAsia"/>
        </w:rPr>
        <w:t>pp</w:t>
      </w:r>
      <w:r>
        <w:rPr>
          <w:rFonts w:hint="eastAsia"/>
        </w:rPr>
        <w:t>.</w:t>
      </w:r>
    </w:p>
    <w:p w14:paraId="61E3FBA8" w14:textId="77777777" w:rsidR="00006BF8" w:rsidRDefault="00006BF8" w:rsidP="00006BF8">
      <w:pPr>
        <w:pStyle w:val="Reference"/>
      </w:pPr>
    </w:p>
    <w:p w14:paraId="023A5379" w14:textId="77777777" w:rsidR="00006BF8" w:rsidRPr="00220285" w:rsidRDefault="00006BF8" w:rsidP="00006BF8">
      <w:pPr>
        <w:pStyle w:val="Reference"/>
        <w:ind w:left="0" w:firstLine="0"/>
        <w:rPr>
          <w:color w:val="0000FF"/>
        </w:rPr>
      </w:pPr>
      <w:r w:rsidRPr="00220285">
        <w:rPr>
          <w:rFonts w:hint="eastAsia"/>
          <w:color w:val="0000FF"/>
          <w:u w:val="single"/>
        </w:rPr>
        <w:t>Example</w:t>
      </w:r>
      <w:r w:rsidRPr="00220285">
        <w:rPr>
          <w:rFonts w:hint="eastAsia"/>
          <w:color w:val="0000FF"/>
        </w:rPr>
        <w:t xml:space="preserve"> : </w:t>
      </w:r>
    </w:p>
    <w:p w14:paraId="12A0EA9A" w14:textId="77777777" w:rsidR="00006BF8" w:rsidRDefault="00006BF8" w:rsidP="00006BF8">
      <w:pPr>
        <w:pStyle w:val="Reference"/>
        <w:ind w:leftChars="50" w:left="200" w:hangingChars="50" w:hanging="100"/>
      </w:pPr>
      <w:r w:rsidRPr="00D12E49">
        <w:lastRenderedPageBreak/>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4254DEC7" w14:textId="77777777" w:rsidR="00006BF8" w:rsidRDefault="00006BF8" w:rsidP="00006BF8">
      <w:pPr>
        <w:pStyle w:val="Reference"/>
      </w:pPr>
    </w:p>
    <w:p w14:paraId="4CF3580D" w14:textId="77777777" w:rsidR="00006BF8" w:rsidRPr="003D1AD2" w:rsidRDefault="00006BF8" w:rsidP="00006BF8">
      <w:pPr>
        <w:pStyle w:val="Reference"/>
        <w:rPr>
          <w:b/>
        </w:rPr>
      </w:pPr>
      <w:r>
        <w:rPr>
          <w:rFonts w:hint="eastAsia"/>
          <w:b/>
        </w:rPr>
        <w:t>2.</w:t>
      </w:r>
      <w:r w:rsidRPr="003D1AD2">
        <w:rPr>
          <w:rFonts w:hint="eastAsia"/>
          <w:b/>
        </w:rPr>
        <w:t xml:space="preserve"> Books</w:t>
      </w:r>
    </w:p>
    <w:p w14:paraId="2E85C9CF" w14:textId="77777777" w:rsidR="00006BF8" w:rsidRDefault="00006BF8" w:rsidP="00006BF8">
      <w:pPr>
        <w:pStyle w:val="Reference"/>
      </w:pPr>
      <w:r>
        <w:rPr>
          <w:rFonts w:hint="eastAsia"/>
        </w:rPr>
        <w:t xml:space="preserve">All </w:t>
      </w:r>
      <w:r w:rsidRPr="003D1AD2">
        <w:rPr>
          <w:rFonts w:hint="eastAsia"/>
        </w:rPr>
        <w:t>Author(s)(</w:t>
      </w:r>
      <w:r>
        <w:rPr>
          <w:rFonts w:hint="eastAsia"/>
        </w:rPr>
        <w:t>Type Last N</w:t>
      </w:r>
      <w:r w:rsidRPr="003D1AD2">
        <w:rPr>
          <w:rFonts w:hint="eastAsia"/>
        </w:rPr>
        <w:t>ame, then first and middle initials)</w:t>
      </w:r>
      <w:r>
        <w:rPr>
          <w:rFonts w:hint="eastAsia"/>
        </w:rPr>
        <w:t xml:space="preserve">. </w:t>
      </w:r>
      <w:r w:rsidRPr="003D1AD2">
        <w:rPr>
          <w:rFonts w:hint="eastAsia"/>
        </w:rPr>
        <w:t>(Year)</w:t>
      </w:r>
      <w:r>
        <w:rPr>
          <w:rFonts w:hint="eastAsia"/>
        </w:rPr>
        <w:t xml:space="preserve">. </w:t>
      </w:r>
      <w:r>
        <w:rPr>
          <w:rFonts w:hint="eastAsia"/>
          <w:i/>
        </w:rPr>
        <w:t>Book T</w:t>
      </w:r>
      <w:r w:rsidRPr="003D1AD2">
        <w:rPr>
          <w:rFonts w:hint="eastAsia"/>
          <w:i/>
        </w:rPr>
        <w:t>itle(Italic</w:t>
      </w:r>
      <w:r>
        <w:rPr>
          <w:rFonts w:hint="eastAsia"/>
          <w:i/>
        </w:rPr>
        <w:t xml:space="preserve">, </w:t>
      </w:r>
      <w:r w:rsidRPr="00EF2688">
        <w:rPr>
          <w:rFonts w:hint="eastAsia"/>
          <w:i/>
        </w:rPr>
        <w:t>Capital letter at the beginning of each keyword</w:t>
      </w:r>
      <w:r w:rsidRPr="003D1AD2">
        <w:rPr>
          <w:rFonts w:hint="eastAsia"/>
          <w:i/>
        </w:rPr>
        <w:t>)</w:t>
      </w:r>
      <w:r>
        <w:rPr>
          <w:rFonts w:hint="eastAsia"/>
        </w:rPr>
        <w:t>. Edition number. Publisher. The Location of Publisher(City).</w:t>
      </w:r>
    </w:p>
    <w:p w14:paraId="5D9BD0EE" w14:textId="77777777" w:rsidR="00006BF8" w:rsidRPr="00220285" w:rsidRDefault="00006BF8" w:rsidP="00006BF8">
      <w:pPr>
        <w:pStyle w:val="Reference"/>
        <w:rPr>
          <w:color w:val="0000FF"/>
        </w:rPr>
      </w:pPr>
      <w:r w:rsidRPr="00220285">
        <w:rPr>
          <w:rFonts w:hint="eastAsia"/>
          <w:color w:val="0000FF"/>
          <w:u w:val="single"/>
        </w:rPr>
        <w:t>Example</w:t>
      </w:r>
      <w:r w:rsidRPr="00220285">
        <w:rPr>
          <w:rFonts w:hint="eastAsia"/>
          <w:color w:val="0000FF"/>
        </w:rPr>
        <w:t xml:space="preserve"> :</w:t>
      </w:r>
    </w:p>
    <w:p w14:paraId="3DAB2649" w14:textId="77777777" w:rsidR="00006BF8" w:rsidRDefault="00006BF8" w:rsidP="00006BF8">
      <w:pPr>
        <w:pStyle w:val="Reference"/>
      </w:pPr>
      <w:r w:rsidRPr="003D1AD2">
        <w:t>Incropera, F. P. and DeWitt, D. P. (1990</w:t>
      </w:r>
      <w:r w:rsidRPr="00624696">
        <w:rPr>
          <w:i/>
        </w:rPr>
        <w:t>). Fundamentals of Heat and Mass Transfer</w:t>
      </w:r>
      <w:r w:rsidRPr="003D1AD2">
        <w:t>. 3rd edn. John Wiley &amp; Sons. New York.</w:t>
      </w:r>
    </w:p>
    <w:p w14:paraId="69E8809B" w14:textId="77777777" w:rsidR="00006BF8" w:rsidRDefault="00006BF8" w:rsidP="00006BF8">
      <w:pPr>
        <w:pStyle w:val="Reference"/>
      </w:pPr>
    </w:p>
    <w:p w14:paraId="179A9C18" w14:textId="77777777" w:rsidR="00006BF8" w:rsidRPr="00B00ED8" w:rsidRDefault="00006BF8" w:rsidP="00006BF8">
      <w:pPr>
        <w:pStyle w:val="Reference"/>
        <w:rPr>
          <w:b/>
        </w:rPr>
      </w:pPr>
      <w:r w:rsidRPr="00B00ED8">
        <w:rPr>
          <w:rFonts w:hint="eastAsia"/>
          <w:b/>
        </w:rPr>
        <w:t>3. Website</w:t>
      </w:r>
    </w:p>
    <w:p w14:paraId="2162F9C5" w14:textId="77777777" w:rsidR="00006BF8" w:rsidRDefault="00006BF8" w:rsidP="00006BF8">
      <w:pPr>
        <w:pStyle w:val="Reference"/>
        <w:ind w:left="0" w:firstLine="0"/>
      </w:pPr>
      <w:r>
        <w:rPr>
          <w:rFonts w:hint="eastAsia"/>
        </w:rPr>
        <w:t>All Author(s) or Title (Access Year). Detailed Address.</w:t>
      </w:r>
    </w:p>
    <w:p w14:paraId="6D14C51E" w14:textId="77777777" w:rsidR="00006BF8" w:rsidRPr="00220285" w:rsidRDefault="00006BF8" w:rsidP="00006BF8">
      <w:pPr>
        <w:pStyle w:val="Reference"/>
        <w:rPr>
          <w:color w:val="0000FF"/>
        </w:rPr>
      </w:pPr>
      <w:r w:rsidRPr="00220285">
        <w:rPr>
          <w:rFonts w:hint="eastAsia"/>
          <w:color w:val="0000FF"/>
          <w:u w:val="single"/>
        </w:rPr>
        <w:t>Example</w:t>
      </w:r>
      <w:r w:rsidRPr="00220285">
        <w:rPr>
          <w:rFonts w:hint="eastAsia"/>
          <w:color w:val="0000FF"/>
        </w:rPr>
        <w:t xml:space="preserve"> :</w:t>
      </w:r>
    </w:p>
    <w:p w14:paraId="50DB05D6" w14:textId="77777777" w:rsidR="00006BF8" w:rsidRPr="00786DC1" w:rsidRDefault="00006BF8" w:rsidP="00006BF8">
      <w:pPr>
        <w:pStyle w:val="Reference"/>
      </w:pPr>
      <w:r w:rsidRPr="00786DC1">
        <w:t>PermaPure LLC (2006). http://www.permapure.com/</w:t>
      </w:r>
    </w:p>
    <w:p w14:paraId="7D7BB8FB" w14:textId="77777777" w:rsidR="00006BF8" w:rsidRPr="00786DC1" w:rsidRDefault="00006BF8" w:rsidP="00006BF8">
      <w:pPr>
        <w:pStyle w:val="Reference"/>
        <w:ind w:leftChars="50" w:left="100" w:firstLineChars="50" w:firstLine="100"/>
      </w:pPr>
      <w:r w:rsidRPr="00786DC1">
        <w:t>Presentations/Fuel%20Cell%20Humidification%20</w:t>
      </w:r>
    </w:p>
    <w:p w14:paraId="0E747803" w14:textId="77777777" w:rsidR="00006BF8" w:rsidRDefault="00006BF8" w:rsidP="00006BF8">
      <w:pPr>
        <w:pStyle w:val="Reference"/>
        <w:ind w:leftChars="50" w:left="100" w:firstLineChars="50" w:firstLine="100"/>
      </w:pPr>
      <w:r>
        <w:t>presentation.ppt</w:t>
      </w:r>
    </w:p>
    <w:p w14:paraId="252CC443" w14:textId="77777777" w:rsidR="00006BF8" w:rsidRDefault="00006BF8" w:rsidP="00006BF8">
      <w:pPr>
        <w:pStyle w:val="Reference"/>
        <w:ind w:leftChars="50" w:left="100" w:firstLineChars="50" w:firstLine="100"/>
      </w:pPr>
    </w:p>
    <w:p w14:paraId="41720885" w14:textId="77777777" w:rsidR="00006BF8" w:rsidRPr="00D44CE9" w:rsidRDefault="00006BF8" w:rsidP="00006BF8">
      <w:pPr>
        <w:pStyle w:val="Reference"/>
        <w:ind w:leftChars="49" w:left="98" w:firstLine="0"/>
        <w:jc w:val="left"/>
        <w:rPr>
          <w:b/>
        </w:rPr>
      </w:pPr>
      <w:r w:rsidRPr="00D44CE9">
        <w:rPr>
          <w:rFonts w:hint="eastAsia"/>
          <w:b/>
        </w:rPr>
        <w:t>4. Reports and User Guide</w:t>
      </w:r>
    </w:p>
    <w:p w14:paraId="4EBDA969" w14:textId="77777777" w:rsidR="00006BF8" w:rsidRDefault="00006BF8" w:rsidP="00006BF8">
      <w:pPr>
        <w:pStyle w:val="Reference"/>
        <w:ind w:leftChars="49" w:left="98" w:firstLine="0"/>
        <w:jc w:val="left"/>
      </w:pPr>
      <w:r>
        <w:rPr>
          <w:rFonts w:hint="eastAsia"/>
        </w:rPr>
        <w:t>All Author/Organization or Title (Year). Title. Organization. S</w:t>
      </w:r>
      <w:r w:rsidRPr="00502E50">
        <w:t>erial number</w:t>
      </w:r>
      <w:r>
        <w:rPr>
          <w:rFonts w:hint="eastAsia"/>
        </w:rPr>
        <w:t>.</w:t>
      </w:r>
    </w:p>
    <w:p w14:paraId="5D190BD7" w14:textId="77777777" w:rsidR="00006BF8" w:rsidRPr="00220285" w:rsidRDefault="00006BF8" w:rsidP="00006BF8">
      <w:pPr>
        <w:pStyle w:val="Reference"/>
        <w:ind w:left="0" w:firstLineChars="50" w:firstLine="100"/>
        <w:rPr>
          <w:color w:val="0000FF"/>
        </w:rPr>
      </w:pPr>
      <w:r w:rsidRPr="00220285">
        <w:rPr>
          <w:rFonts w:hint="eastAsia"/>
          <w:color w:val="0000FF"/>
          <w:u w:val="single"/>
        </w:rPr>
        <w:t>Example</w:t>
      </w:r>
      <w:r w:rsidRPr="00220285">
        <w:rPr>
          <w:rFonts w:hint="eastAsia"/>
          <w:color w:val="0000FF"/>
        </w:rPr>
        <w:t xml:space="preserve"> :</w:t>
      </w:r>
    </w:p>
    <w:p w14:paraId="24E82A1F"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79A4BA21" w14:textId="77777777" w:rsidR="00006BF8" w:rsidRDefault="00006BF8" w:rsidP="00006BF8">
      <w:pPr>
        <w:pStyle w:val="Reference"/>
        <w:ind w:leftChars="149" w:left="298" w:firstLine="0"/>
        <w:jc w:val="left"/>
        <w:rPr>
          <w:rFonts w:ascii="TimesNewRoman" w:hAnsi="TimesNewRoman" w:cs="TimesNewRoman"/>
        </w:rPr>
      </w:pPr>
    </w:p>
    <w:p w14:paraId="3F858025"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hint="eastAsia"/>
        </w:rPr>
        <w:t>AVL (2006). BOOST Ver. 5.0 User Guide.</w:t>
      </w:r>
    </w:p>
    <w:p w14:paraId="7F91E487" w14:textId="77777777" w:rsidR="00006BF8" w:rsidRDefault="00006BF8" w:rsidP="00254AF5">
      <w:pPr>
        <w:pStyle w:val="Reference"/>
        <w:ind w:leftChars="99" w:left="396"/>
        <w:jc w:val="left"/>
        <w:rPr>
          <w:rFonts w:hint="eastAsia"/>
        </w:rPr>
        <w:sectPr w:rsidR="00006BF8" w:rsidSect="00006BF8">
          <w:headerReference w:type="default" r:id="rId192"/>
          <w:footerReference w:type="default" r:id="rId193"/>
          <w:type w:val="continuous"/>
          <w:pgSz w:w="11907" w:h="16840" w:code="9"/>
          <w:pgMar w:top="964" w:right="1134" w:bottom="1701" w:left="1134" w:header="1814" w:footer="0" w:gutter="0"/>
          <w:cols w:num="2" w:space="284"/>
          <w:docGrid w:linePitch="271"/>
        </w:sectPr>
      </w:pPr>
    </w:p>
    <w:p w14:paraId="01CD6C90" w14:textId="77777777" w:rsidR="00DA551E" w:rsidRPr="00006BF8" w:rsidRDefault="00DA551E" w:rsidP="00006BF8">
      <w:pPr>
        <w:rPr>
          <w:rFonts w:hint="eastAsia"/>
        </w:rPr>
      </w:pPr>
    </w:p>
    <w:sectPr w:rsidR="00DA551E" w:rsidRPr="00006BF8" w:rsidSect="00DB42C0">
      <w:headerReference w:type="even" r:id="rId194"/>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14781" w14:textId="77777777" w:rsidR="00EE44E5" w:rsidRDefault="00EE44E5">
      <w:r>
        <w:separator/>
      </w:r>
    </w:p>
  </w:endnote>
  <w:endnote w:type="continuationSeparator" w:id="0">
    <w:p w14:paraId="5EC959ED" w14:textId="77777777" w:rsidR="00EE44E5" w:rsidRDefault="00EE4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7316" w14:textId="77777777" w:rsidR="00006BF8" w:rsidRDefault="00006B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7348D" w14:textId="77777777" w:rsidR="00EE44E5" w:rsidRDefault="00EE44E5">
      <w:r>
        <w:separator/>
      </w:r>
    </w:p>
  </w:footnote>
  <w:footnote w:type="continuationSeparator" w:id="0">
    <w:p w14:paraId="52FAC450" w14:textId="77777777" w:rsidR="00EE44E5" w:rsidRDefault="00EE44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977F" w14:textId="77777777" w:rsidR="00006BF8" w:rsidRDefault="00006BF8">
    <w:pPr>
      <w:pStyle w:val="HeadMain"/>
      <w:spacing w:after="0"/>
      <w:jc w:val="right"/>
    </w:pPr>
    <w:r>
      <w:rPr>
        <w:rFonts w:hint="eastAsia"/>
        <w:i/>
      </w:rPr>
      <w:t>International Journal of Automotive Technology</w:t>
    </w:r>
    <w:r>
      <w:rPr>
        <w:rFonts w:hint="eastAsia"/>
      </w:rPr>
      <w:t>, Vol. ?,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0883D3FC" w14:textId="77777777" w:rsidR="00006BF8" w:rsidRDefault="00006BF8">
    <w:pPr>
      <w:pStyle w:val="HeadMain"/>
      <w:spacing w:after="0"/>
      <w:jc w:val="right"/>
    </w:pPr>
    <w:r>
      <w:rPr>
        <w:rFonts w:hint="eastAsia"/>
      </w:rPr>
      <w:t>Serial#Given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F7B98" w14:textId="77777777" w:rsidR="00006BF8" w:rsidRDefault="00006BF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59B"/>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5E57"/>
    <w:rsid w:val="00026327"/>
    <w:rsid w:val="0002691E"/>
    <w:rsid w:val="00026E64"/>
    <w:rsid w:val="00027B18"/>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2F68"/>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4E35"/>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41EA"/>
    <w:rsid w:val="001150C6"/>
    <w:rsid w:val="001162A0"/>
    <w:rsid w:val="001166DB"/>
    <w:rsid w:val="0011721B"/>
    <w:rsid w:val="0012020D"/>
    <w:rsid w:val="00120248"/>
    <w:rsid w:val="00120333"/>
    <w:rsid w:val="00121667"/>
    <w:rsid w:val="00122E9C"/>
    <w:rsid w:val="00123646"/>
    <w:rsid w:val="00124819"/>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90"/>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2DD"/>
    <w:rsid w:val="001A3A3C"/>
    <w:rsid w:val="001A641F"/>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3709"/>
    <w:rsid w:val="001D6197"/>
    <w:rsid w:val="001D6713"/>
    <w:rsid w:val="001D6E99"/>
    <w:rsid w:val="001D765F"/>
    <w:rsid w:val="001D7B4E"/>
    <w:rsid w:val="001E1C62"/>
    <w:rsid w:val="001E33FB"/>
    <w:rsid w:val="001E60A7"/>
    <w:rsid w:val="001E62F1"/>
    <w:rsid w:val="001E6BEF"/>
    <w:rsid w:val="001E7801"/>
    <w:rsid w:val="001E7B24"/>
    <w:rsid w:val="001F12E1"/>
    <w:rsid w:val="001F301F"/>
    <w:rsid w:val="001F3449"/>
    <w:rsid w:val="001F3E46"/>
    <w:rsid w:val="001F5E52"/>
    <w:rsid w:val="001F6207"/>
    <w:rsid w:val="001F7A91"/>
    <w:rsid w:val="00200212"/>
    <w:rsid w:val="0020154B"/>
    <w:rsid w:val="00201863"/>
    <w:rsid w:val="00205A77"/>
    <w:rsid w:val="00205D38"/>
    <w:rsid w:val="002108CD"/>
    <w:rsid w:val="00211792"/>
    <w:rsid w:val="0021417E"/>
    <w:rsid w:val="0021488A"/>
    <w:rsid w:val="00214D28"/>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7B"/>
    <w:rsid w:val="0024219B"/>
    <w:rsid w:val="002423BE"/>
    <w:rsid w:val="00242C76"/>
    <w:rsid w:val="002468F5"/>
    <w:rsid w:val="002510C4"/>
    <w:rsid w:val="00251EE3"/>
    <w:rsid w:val="00252D3F"/>
    <w:rsid w:val="00253875"/>
    <w:rsid w:val="00254AF5"/>
    <w:rsid w:val="00256921"/>
    <w:rsid w:val="00257C9E"/>
    <w:rsid w:val="002607F5"/>
    <w:rsid w:val="00260C43"/>
    <w:rsid w:val="00261CB8"/>
    <w:rsid w:val="002629E3"/>
    <w:rsid w:val="00263EB8"/>
    <w:rsid w:val="0026517D"/>
    <w:rsid w:val="0026520D"/>
    <w:rsid w:val="00265874"/>
    <w:rsid w:val="00266AC3"/>
    <w:rsid w:val="00266C97"/>
    <w:rsid w:val="0027034C"/>
    <w:rsid w:val="00270D44"/>
    <w:rsid w:val="00271E62"/>
    <w:rsid w:val="002720E2"/>
    <w:rsid w:val="0027272A"/>
    <w:rsid w:val="002757EB"/>
    <w:rsid w:val="00275917"/>
    <w:rsid w:val="00275AF1"/>
    <w:rsid w:val="002809E6"/>
    <w:rsid w:val="002812D1"/>
    <w:rsid w:val="002825BD"/>
    <w:rsid w:val="00283E5E"/>
    <w:rsid w:val="002847D0"/>
    <w:rsid w:val="00287097"/>
    <w:rsid w:val="002900B3"/>
    <w:rsid w:val="002915CC"/>
    <w:rsid w:val="00292907"/>
    <w:rsid w:val="0029348E"/>
    <w:rsid w:val="0029478E"/>
    <w:rsid w:val="0029493A"/>
    <w:rsid w:val="002955A3"/>
    <w:rsid w:val="00296BBC"/>
    <w:rsid w:val="00296F40"/>
    <w:rsid w:val="002A168A"/>
    <w:rsid w:val="002A48AE"/>
    <w:rsid w:val="002A7233"/>
    <w:rsid w:val="002B13CB"/>
    <w:rsid w:val="002B221F"/>
    <w:rsid w:val="002B23AE"/>
    <w:rsid w:val="002B34FA"/>
    <w:rsid w:val="002B35E0"/>
    <w:rsid w:val="002B51FB"/>
    <w:rsid w:val="002B622C"/>
    <w:rsid w:val="002B6BBB"/>
    <w:rsid w:val="002B6F2C"/>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440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09ED"/>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1CAF"/>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3FDE"/>
    <w:rsid w:val="003D5310"/>
    <w:rsid w:val="003D5801"/>
    <w:rsid w:val="003D5D1D"/>
    <w:rsid w:val="003D670C"/>
    <w:rsid w:val="003D719A"/>
    <w:rsid w:val="003E0AF8"/>
    <w:rsid w:val="003E22A0"/>
    <w:rsid w:val="003E23BC"/>
    <w:rsid w:val="003E41A5"/>
    <w:rsid w:val="003E5C9D"/>
    <w:rsid w:val="003E6ACB"/>
    <w:rsid w:val="003E7D0D"/>
    <w:rsid w:val="003F024F"/>
    <w:rsid w:val="003F063A"/>
    <w:rsid w:val="003F0E0B"/>
    <w:rsid w:val="003F0F9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20687"/>
    <w:rsid w:val="00420A10"/>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1A93"/>
    <w:rsid w:val="00462700"/>
    <w:rsid w:val="0046283C"/>
    <w:rsid w:val="00462F6B"/>
    <w:rsid w:val="0046308B"/>
    <w:rsid w:val="0046499F"/>
    <w:rsid w:val="00464B1F"/>
    <w:rsid w:val="00465FBC"/>
    <w:rsid w:val="00467F73"/>
    <w:rsid w:val="0047056E"/>
    <w:rsid w:val="004710F8"/>
    <w:rsid w:val="004715CF"/>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1574"/>
    <w:rsid w:val="004A3BDF"/>
    <w:rsid w:val="004A60F0"/>
    <w:rsid w:val="004A62A3"/>
    <w:rsid w:val="004A6625"/>
    <w:rsid w:val="004A6816"/>
    <w:rsid w:val="004A72E6"/>
    <w:rsid w:val="004B36C0"/>
    <w:rsid w:val="004B3B95"/>
    <w:rsid w:val="004B45E2"/>
    <w:rsid w:val="004B46DE"/>
    <w:rsid w:val="004B6AD5"/>
    <w:rsid w:val="004C0B48"/>
    <w:rsid w:val="004C110E"/>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277"/>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29C6"/>
    <w:rsid w:val="00532AE3"/>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72936"/>
    <w:rsid w:val="0057388C"/>
    <w:rsid w:val="00574A59"/>
    <w:rsid w:val="00581D17"/>
    <w:rsid w:val="00581E69"/>
    <w:rsid w:val="00582307"/>
    <w:rsid w:val="0058336C"/>
    <w:rsid w:val="00584912"/>
    <w:rsid w:val="00586B9C"/>
    <w:rsid w:val="00587198"/>
    <w:rsid w:val="005905A4"/>
    <w:rsid w:val="005908FF"/>
    <w:rsid w:val="00591457"/>
    <w:rsid w:val="005917FE"/>
    <w:rsid w:val="00592E68"/>
    <w:rsid w:val="00594F2E"/>
    <w:rsid w:val="0059774B"/>
    <w:rsid w:val="005A0DD2"/>
    <w:rsid w:val="005A0E47"/>
    <w:rsid w:val="005A1ADF"/>
    <w:rsid w:val="005A325E"/>
    <w:rsid w:val="005A45D4"/>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3AA1"/>
    <w:rsid w:val="0064478F"/>
    <w:rsid w:val="00647F1C"/>
    <w:rsid w:val="0065176D"/>
    <w:rsid w:val="00651E72"/>
    <w:rsid w:val="00651F36"/>
    <w:rsid w:val="00652F56"/>
    <w:rsid w:val="00652FE4"/>
    <w:rsid w:val="00655F6E"/>
    <w:rsid w:val="00657336"/>
    <w:rsid w:val="00660816"/>
    <w:rsid w:val="00660C78"/>
    <w:rsid w:val="00660CF3"/>
    <w:rsid w:val="00662407"/>
    <w:rsid w:val="0066417C"/>
    <w:rsid w:val="006653EB"/>
    <w:rsid w:val="00666AD0"/>
    <w:rsid w:val="00666B2B"/>
    <w:rsid w:val="006674F8"/>
    <w:rsid w:val="00667BEB"/>
    <w:rsid w:val="00670889"/>
    <w:rsid w:val="0067181D"/>
    <w:rsid w:val="0067351E"/>
    <w:rsid w:val="00674FA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4700"/>
    <w:rsid w:val="006F5245"/>
    <w:rsid w:val="006F5ABF"/>
    <w:rsid w:val="006F71A7"/>
    <w:rsid w:val="006F7701"/>
    <w:rsid w:val="006F7C07"/>
    <w:rsid w:val="00701616"/>
    <w:rsid w:val="00702333"/>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27420"/>
    <w:rsid w:val="0073133E"/>
    <w:rsid w:val="00731BDF"/>
    <w:rsid w:val="0073500D"/>
    <w:rsid w:val="00735090"/>
    <w:rsid w:val="0073597F"/>
    <w:rsid w:val="007367E6"/>
    <w:rsid w:val="00740336"/>
    <w:rsid w:val="00740EC9"/>
    <w:rsid w:val="007411D5"/>
    <w:rsid w:val="00743EF1"/>
    <w:rsid w:val="00744B2C"/>
    <w:rsid w:val="007453B4"/>
    <w:rsid w:val="00745942"/>
    <w:rsid w:val="007463C5"/>
    <w:rsid w:val="00746AF0"/>
    <w:rsid w:val="0074718C"/>
    <w:rsid w:val="00750228"/>
    <w:rsid w:val="00752153"/>
    <w:rsid w:val="007565D6"/>
    <w:rsid w:val="00756776"/>
    <w:rsid w:val="00756C19"/>
    <w:rsid w:val="007577D8"/>
    <w:rsid w:val="007600FF"/>
    <w:rsid w:val="007605A1"/>
    <w:rsid w:val="007616CF"/>
    <w:rsid w:val="007618B8"/>
    <w:rsid w:val="00761C24"/>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775"/>
    <w:rsid w:val="00786DC1"/>
    <w:rsid w:val="00787427"/>
    <w:rsid w:val="007900C2"/>
    <w:rsid w:val="00791F5A"/>
    <w:rsid w:val="0079366B"/>
    <w:rsid w:val="00793AB4"/>
    <w:rsid w:val="007961E7"/>
    <w:rsid w:val="0079756F"/>
    <w:rsid w:val="007A0DE1"/>
    <w:rsid w:val="007A2BB2"/>
    <w:rsid w:val="007A2F8D"/>
    <w:rsid w:val="007A3C5C"/>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6B55"/>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066F"/>
    <w:rsid w:val="008020E6"/>
    <w:rsid w:val="0080395B"/>
    <w:rsid w:val="008077F3"/>
    <w:rsid w:val="00810099"/>
    <w:rsid w:val="00812781"/>
    <w:rsid w:val="00812795"/>
    <w:rsid w:val="00813951"/>
    <w:rsid w:val="00813BA7"/>
    <w:rsid w:val="00813F91"/>
    <w:rsid w:val="008150CF"/>
    <w:rsid w:val="008205D2"/>
    <w:rsid w:val="008208C1"/>
    <w:rsid w:val="008219D0"/>
    <w:rsid w:val="0082449D"/>
    <w:rsid w:val="008276C8"/>
    <w:rsid w:val="00830F8E"/>
    <w:rsid w:val="00831345"/>
    <w:rsid w:val="00831708"/>
    <w:rsid w:val="00831AD2"/>
    <w:rsid w:val="00832538"/>
    <w:rsid w:val="00833931"/>
    <w:rsid w:val="00834AF9"/>
    <w:rsid w:val="00834E84"/>
    <w:rsid w:val="0083602D"/>
    <w:rsid w:val="00836EF4"/>
    <w:rsid w:val="0084143F"/>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A20"/>
    <w:rsid w:val="00864E62"/>
    <w:rsid w:val="00865BAC"/>
    <w:rsid w:val="00867B87"/>
    <w:rsid w:val="00870331"/>
    <w:rsid w:val="00870485"/>
    <w:rsid w:val="00870836"/>
    <w:rsid w:val="00872303"/>
    <w:rsid w:val="0087308F"/>
    <w:rsid w:val="00873BE4"/>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0A4A"/>
    <w:rsid w:val="00901797"/>
    <w:rsid w:val="00901FF4"/>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5C1"/>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619A"/>
    <w:rsid w:val="009A6F7C"/>
    <w:rsid w:val="009A720E"/>
    <w:rsid w:val="009A7372"/>
    <w:rsid w:val="009A7AC2"/>
    <w:rsid w:val="009B04E3"/>
    <w:rsid w:val="009B07DE"/>
    <w:rsid w:val="009B1B50"/>
    <w:rsid w:val="009B2019"/>
    <w:rsid w:val="009B281A"/>
    <w:rsid w:val="009B2F68"/>
    <w:rsid w:val="009B306E"/>
    <w:rsid w:val="009B41A5"/>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2597"/>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A7F"/>
    <w:rsid w:val="009F6B17"/>
    <w:rsid w:val="009F7CB0"/>
    <w:rsid w:val="00A003B6"/>
    <w:rsid w:val="00A009F2"/>
    <w:rsid w:val="00A00CD8"/>
    <w:rsid w:val="00A01A52"/>
    <w:rsid w:val="00A0258F"/>
    <w:rsid w:val="00A025EA"/>
    <w:rsid w:val="00A03548"/>
    <w:rsid w:val="00A03BA3"/>
    <w:rsid w:val="00A04315"/>
    <w:rsid w:val="00A04832"/>
    <w:rsid w:val="00A05C01"/>
    <w:rsid w:val="00A0672F"/>
    <w:rsid w:val="00A07448"/>
    <w:rsid w:val="00A1000E"/>
    <w:rsid w:val="00A1291B"/>
    <w:rsid w:val="00A16804"/>
    <w:rsid w:val="00A17480"/>
    <w:rsid w:val="00A20025"/>
    <w:rsid w:val="00A23ACE"/>
    <w:rsid w:val="00A242C6"/>
    <w:rsid w:val="00A245DA"/>
    <w:rsid w:val="00A24CA0"/>
    <w:rsid w:val="00A30CB6"/>
    <w:rsid w:val="00A30DD1"/>
    <w:rsid w:val="00A314BA"/>
    <w:rsid w:val="00A3384A"/>
    <w:rsid w:val="00A346F0"/>
    <w:rsid w:val="00A37115"/>
    <w:rsid w:val="00A45CF5"/>
    <w:rsid w:val="00A463AA"/>
    <w:rsid w:val="00A47952"/>
    <w:rsid w:val="00A5065D"/>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389A"/>
    <w:rsid w:val="00A95972"/>
    <w:rsid w:val="00A97BB0"/>
    <w:rsid w:val="00A97C1F"/>
    <w:rsid w:val="00AA04D8"/>
    <w:rsid w:val="00AA119F"/>
    <w:rsid w:val="00AA138F"/>
    <w:rsid w:val="00AA2832"/>
    <w:rsid w:val="00AA3478"/>
    <w:rsid w:val="00AA4AC5"/>
    <w:rsid w:val="00AA4B8C"/>
    <w:rsid w:val="00AA7914"/>
    <w:rsid w:val="00AB11A5"/>
    <w:rsid w:val="00AB144F"/>
    <w:rsid w:val="00AB2ED9"/>
    <w:rsid w:val="00AB3D3E"/>
    <w:rsid w:val="00AB43A0"/>
    <w:rsid w:val="00AB5142"/>
    <w:rsid w:val="00AB74FD"/>
    <w:rsid w:val="00AC0E36"/>
    <w:rsid w:val="00AC135E"/>
    <w:rsid w:val="00AC391A"/>
    <w:rsid w:val="00AC3B66"/>
    <w:rsid w:val="00AC3EB5"/>
    <w:rsid w:val="00AC419B"/>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32"/>
    <w:rsid w:val="00B31ED2"/>
    <w:rsid w:val="00B33E60"/>
    <w:rsid w:val="00B366B0"/>
    <w:rsid w:val="00B3743C"/>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76DA"/>
    <w:rsid w:val="00B67848"/>
    <w:rsid w:val="00B7021F"/>
    <w:rsid w:val="00B70300"/>
    <w:rsid w:val="00B71B14"/>
    <w:rsid w:val="00B76405"/>
    <w:rsid w:val="00B82333"/>
    <w:rsid w:val="00B832B6"/>
    <w:rsid w:val="00B8339A"/>
    <w:rsid w:val="00B8414A"/>
    <w:rsid w:val="00B84640"/>
    <w:rsid w:val="00B847E3"/>
    <w:rsid w:val="00B85934"/>
    <w:rsid w:val="00B86E79"/>
    <w:rsid w:val="00B87415"/>
    <w:rsid w:val="00B9073F"/>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5839"/>
    <w:rsid w:val="00BA60FF"/>
    <w:rsid w:val="00BA6F08"/>
    <w:rsid w:val="00BA73B1"/>
    <w:rsid w:val="00BB1C31"/>
    <w:rsid w:val="00BB3D09"/>
    <w:rsid w:val="00BB5274"/>
    <w:rsid w:val="00BB563E"/>
    <w:rsid w:val="00BB63D9"/>
    <w:rsid w:val="00BC0DB1"/>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514"/>
    <w:rsid w:val="00C91DAB"/>
    <w:rsid w:val="00C9423D"/>
    <w:rsid w:val="00C9505B"/>
    <w:rsid w:val="00C95073"/>
    <w:rsid w:val="00C95708"/>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422"/>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E6E93"/>
    <w:rsid w:val="00CF02C5"/>
    <w:rsid w:val="00CF20E8"/>
    <w:rsid w:val="00CF23B2"/>
    <w:rsid w:val="00CF29B3"/>
    <w:rsid w:val="00CF2B24"/>
    <w:rsid w:val="00CF4803"/>
    <w:rsid w:val="00CF62A2"/>
    <w:rsid w:val="00CF7489"/>
    <w:rsid w:val="00CF74B9"/>
    <w:rsid w:val="00D00C51"/>
    <w:rsid w:val="00D01621"/>
    <w:rsid w:val="00D01859"/>
    <w:rsid w:val="00D01C0E"/>
    <w:rsid w:val="00D0260F"/>
    <w:rsid w:val="00D034E7"/>
    <w:rsid w:val="00D0497A"/>
    <w:rsid w:val="00D05475"/>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C5245"/>
    <w:rsid w:val="00DD0728"/>
    <w:rsid w:val="00DD085A"/>
    <w:rsid w:val="00DD1299"/>
    <w:rsid w:val="00DD4698"/>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2BA"/>
    <w:rsid w:val="00E2459A"/>
    <w:rsid w:val="00E25837"/>
    <w:rsid w:val="00E2601A"/>
    <w:rsid w:val="00E265E9"/>
    <w:rsid w:val="00E30B14"/>
    <w:rsid w:val="00E32C37"/>
    <w:rsid w:val="00E3300D"/>
    <w:rsid w:val="00E34321"/>
    <w:rsid w:val="00E344D5"/>
    <w:rsid w:val="00E348C9"/>
    <w:rsid w:val="00E34A10"/>
    <w:rsid w:val="00E356A8"/>
    <w:rsid w:val="00E35E1E"/>
    <w:rsid w:val="00E4375C"/>
    <w:rsid w:val="00E43A19"/>
    <w:rsid w:val="00E44A9F"/>
    <w:rsid w:val="00E46060"/>
    <w:rsid w:val="00E46083"/>
    <w:rsid w:val="00E46C8E"/>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5620"/>
    <w:rsid w:val="00E869E3"/>
    <w:rsid w:val="00E86AB0"/>
    <w:rsid w:val="00E910FB"/>
    <w:rsid w:val="00E92418"/>
    <w:rsid w:val="00E931E6"/>
    <w:rsid w:val="00E935CD"/>
    <w:rsid w:val="00E93704"/>
    <w:rsid w:val="00E93B06"/>
    <w:rsid w:val="00E93E38"/>
    <w:rsid w:val="00E94714"/>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E4D"/>
    <w:rsid w:val="00EC220B"/>
    <w:rsid w:val="00EC2A56"/>
    <w:rsid w:val="00EC2ECD"/>
    <w:rsid w:val="00EC30DA"/>
    <w:rsid w:val="00EC3608"/>
    <w:rsid w:val="00EC4721"/>
    <w:rsid w:val="00EC4736"/>
    <w:rsid w:val="00EC53BD"/>
    <w:rsid w:val="00EC6D49"/>
    <w:rsid w:val="00ED0E9D"/>
    <w:rsid w:val="00ED1CD3"/>
    <w:rsid w:val="00ED2CE0"/>
    <w:rsid w:val="00ED3C8D"/>
    <w:rsid w:val="00ED67F9"/>
    <w:rsid w:val="00ED6A44"/>
    <w:rsid w:val="00ED6C28"/>
    <w:rsid w:val="00ED7136"/>
    <w:rsid w:val="00EE0DAF"/>
    <w:rsid w:val="00EE0E2E"/>
    <w:rsid w:val="00EE1D9F"/>
    <w:rsid w:val="00EE361B"/>
    <w:rsid w:val="00EE44E5"/>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3499"/>
    <w:rsid w:val="00F166E7"/>
    <w:rsid w:val="00F17771"/>
    <w:rsid w:val="00F21215"/>
    <w:rsid w:val="00F23F85"/>
    <w:rsid w:val="00F242D9"/>
    <w:rsid w:val="00F257FF"/>
    <w:rsid w:val="00F25991"/>
    <w:rsid w:val="00F31A80"/>
    <w:rsid w:val="00F3467E"/>
    <w:rsid w:val="00F370F4"/>
    <w:rsid w:val="00F37312"/>
    <w:rsid w:val="00F376A5"/>
    <w:rsid w:val="00F376E4"/>
    <w:rsid w:val="00F4508C"/>
    <w:rsid w:val="00F46389"/>
    <w:rsid w:val="00F47B35"/>
    <w:rsid w:val="00F50E90"/>
    <w:rsid w:val="00F52565"/>
    <w:rsid w:val="00F530B4"/>
    <w:rsid w:val="00F54362"/>
    <w:rsid w:val="00F55C61"/>
    <w:rsid w:val="00F56C49"/>
    <w:rsid w:val="00F5779A"/>
    <w:rsid w:val="00F57B60"/>
    <w:rsid w:val="00F608B6"/>
    <w:rsid w:val="00F60FC1"/>
    <w:rsid w:val="00F64F88"/>
    <w:rsid w:val="00F658A0"/>
    <w:rsid w:val="00F67A92"/>
    <w:rsid w:val="00F7013A"/>
    <w:rsid w:val="00F70303"/>
    <w:rsid w:val="00F7082A"/>
    <w:rsid w:val="00F715C5"/>
    <w:rsid w:val="00F71875"/>
    <w:rsid w:val="00F74E6A"/>
    <w:rsid w:val="00F82374"/>
    <w:rsid w:val="00F82E8E"/>
    <w:rsid w:val="00F8350E"/>
    <w:rsid w:val="00F86F9B"/>
    <w:rsid w:val="00F90917"/>
    <w:rsid w:val="00F90B79"/>
    <w:rsid w:val="00F92DEE"/>
    <w:rsid w:val="00F95EE5"/>
    <w:rsid w:val="00FA02D5"/>
    <w:rsid w:val="00FA0925"/>
    <w:rsid w:val="00FA15FA"/>
    <w:rsid w:val="00FA269C"/>
    <w:rsid w:val="00FA3237"/>
    <w:rsid w:val="00FA415A"/>
    <w:rsid w:val="00FA6046"/>
    <w:rsid w:val="00FA7F58"/>
    <w:rsid w:val="00FB0491"/>
    <w:rsid w:val="00FB194A"/>
    <w:rsid w:val="00FB575C"/>
    <w:rsid w:val="00FB594D"/>
    <w:rsid w:val="00FB6F7D"/>
    <w:rsid w:val="00FB7040"/>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25AB"/>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6.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0.bin"/><Relationship Id="rId191" Type="http://schemas.openxmlformats.org/officeDocument/2006/relationships/image" Target="media/image95.jpeg"/><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1.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5.bin"/><Relationship Id="rId181" Type="http://schemas.openxmlformats.org/officeDocument/2006/relationships/oleObject" Target="embeddings/oleObject86.bin"/><Relationship Id="rId22" Type="http://schemas.openxmlformats.org/officeDocument/2006/relationships/image" Target="media/image7.wmf"/><Relationship Id="rId43" Type="http://schemas.openxmlformats.org/officeDocument/2006/relationships/image" Target="media/image18.wmf"/><Relationship Id="rId64" Type="http://schemas.openxmlformats.org/officeDocument/2006/relationships/oleObject" Target="embeddings/oleObject26.bin"/><Relationship Id="rId118" Type="http://schemas.openxmlformats.org/officeDocument/2006/relationships/image" Target="media/image55.wmf"/><Relationship Id="rId139" Type="http://schemas.openxmlformats.org/officeDocument/2006/relationships/oleObject" Target="embeddings/oleObject64.bin"/><Relationship Id="rId85" Type="http://schemas.openxmlformats.org/officeDocument/2006/relationships/image" Target="media/image39.wmf"/><Relationship Id="rId150" Type="http://schemas.openxmlformats.org/officeDocument/2006/relationships/oleObject" Target="embeddings/oleObject70.bin"/><Relationship Id="rId171" Type="http://schemas.openxmlformats.org/officeDocument/2006/relationships/image" Target="media/image81.wmf"/><Relationship Id="rId192" Type="http://schemas.openxmlformats.org/officeDocument/2006/relationships/header" Target="header2.xml"/><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oleObject" Target="embeddings/oleObject21.bin"/><Relationship Id="rId75" Type="http://schemas.openxmlformats.org/officeDocument/2006/relationships/image" Target="media/image34.wmf"/><Relationship Id="rId96" Type="http://schemas.openxmlformats.org/officeDocument/2006/relationships/oleObject" Target="embeddings/oleObject42.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6.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4.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7.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1.bin"/><Relationship Id="rId193" Type="http://schemas.openxmlformats.org/officeDocument/2006/relationships/footer" Target="footer1.xml"/><Relationship Id="rId13" Type="http://schemas.openxmlformats.org/officeDocument/2006/relationships/oleObject" Target="embeddings/oleObject2.bin"/><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wmf"/><Relationship Id="rId188"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0.bin"/><Relationship Id="rId162" Type="http://schemas.openxmlformats.org/officeDocument/2006/relationships/oleObject" Target="embeddings/oleObject76.bin"/><Relationship Id="rId183"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image" Target="media/image27.wmf"/><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4" Type="http://schemas.openxmlformats.org/officeDocument/2006/relationships/header" Target="header3.xml"/><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image" Target="media/image88.png"/><Relationship Id="rId189"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image" Target="media/image85.wmf"/><Relationship Id="rId195" Type="http://schemas.openxmlformats.org/officeDocument/2006/relationships/fontTable" Target="fontTable.xml"/><Relationship Id="rId190" Type="http://schemas.openxmlformats.org/officeDocument/2006/relationships/image" Target="media/image94.png"/><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oleObject" Target="embeddings/oleObject85.bin"/><Relationship Id="rId26" Type="http://schemas.openxmlformats.org/officeDocument/2006/relationships/oleObject" Target="embeddings/oleObject8.bin"/><Relationship Id="rId47" Type="http://schemas.openxmlformats.org/officeDocument/2006/relationships/image" Target="media/image20.png"/><Relationship Id="rId68" Type="http://schemas.openxmlformats.org/officeDocument/2006/relationships/oleObject" Target="embeddings/oleObject28.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image" Target="media/image83.wmf"/><Relationship Id="rId196" Type="http://schemas.openxmlformats.org/officeDocument/2006/relationships/theme" Target="theme/theme1.xml"/><Relationship Id="rId16" Type="http://schemas.openxmlformats.org/officeDocument/2006/relationships/image" Target="media/image4.wmf"/><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image" Target="media/image36.wmf"/><Relationship Id="rId102" Type="http://schemas.openxmlformats.org/officeDocument/2006/relationships/oleObject" Target="embeddings/oleObject45.bin"/><Relationship Id="rId123" Type="http://schemas.openxmlformats.org/officeDocument/2006/relationships/oleObject" Target="embeddings/oleObject56.bin"/><Relationship Id="rId144" Type="http://schemas.openxmlformats.org/officeDocument/2006/relationships/image" Target="media/image68.wmf"/><Relationship Id="rId90" Type="http://schemas.openxmlformats.org/officeDocument/2006/relationships/oleObject" Target="embeddings/oleObject39.bin"/><Relationship Id="rId165" Type="http://schemas.openxmlformats.org/officeDocument/2006/relationships/image" Target="media/image78.wmf"/><Relationship Id="rId186" Type="http://schemas.openxmlformats.org/officeDocument/2006/relationships/image" Target="media/image90.png"/><Relationship Id="rId27" Type="http://schemas.openxmlformats.org/officeDocument/2006/relationships/image" Target="media/image10.wmf"/><Relationship Id="rId48" Type="http://schemas.openxmlformats.org/officeDocument/2006/relationships/image" Target="Figures/setup.png" TargetMode="External"/><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oleObject" Target="embeddings/oleObject34.bin"/><Relationship Id="rId155" Type="http://schemas.openxmlformats.org/officeDocument/2006/relationships/image" Target="media/image73.wmf"/><Relationship Id="rId176" Type="http://schemas.openxmlformats.org/officeDocument/2006/relationships/oleObject" Target="embeddings/oleObject83.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image" Target="media/image58.wmf"/><Relationship Id="rId70" Type="http://schemas.openxmlformats.org/officeDocument/2006/relationships/oleObject" Target="embeddings/oleObject29.bin"/><Relationship Id="rId91" Type="http://schemas.openxmlformats.org/officeDocument/2006/relationships/image" Target="media/image42.wmf"/><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91.png"/><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4.bin"/><Relationship Id="rId81" Type="http://schemas.openxmlformats.org/officeDocument/2006/relationships/image" Target="media/image37.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4.wmf"/><Relationship Id="rId18" Type="http://schemas.openxmlformats.org/officeDocument/2006/relationships/image" Target="media/image5.wmf"/><Relationship Id="rId39" Type="http://schemas.openxmlformats.org/officeDocument/2006/relationships/image" Target="media/image16.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14905</TotalTime>
  <Pages>11</Pages>
  <Words>4416</Words>
  <Characters>25173</Characters>
  <Application>Microsoft Office Word</Application>
  <DocSecurity>0</DocSecurity>
  <Lines>209</Lines>
  <Paragraphs>59</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Hyun Seup Jo</cp:lastModifiedBy>
  <cp:revision>1645</cp:revision>
  <cp:lastPrinted>2024-08-12T08:32:00Z</cp:lastPrinted>
  <dcterms:created xsi:type="dcterms:W3CDTF">2020-08-20T01:16:00Z</dcterms:created>
  <dcterms:modified xsi:type="dcterms:W3CDTF">2024-09-02T07:05:00Z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